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18" w:type="dxa"/>
        <w:tblInd w:w="-567" w:type="dxa"/>
        <w:tblLayout w:type="fixed"/>
        <w:tblCellMar>
          <w:top w:w="57" w:type="dxa"/>
          <w:left w:w="57" w:type="dxa"/>
          <w:bottom w:w="57" w:type="dxa"/>
          <w:right w:w="57" w:type="dxa"/>
        </w:tblCellMar>
        <w:tblLook w:val="0000" w:firstRow="0" w:lastRow="0" w:firstColumn="0" w:lastColumn="0" w:noHBand="0" w:noVBand="0"/>
      </w:tblPr>
      <w:tblGrid>
        <w:gridCol w:w="4678"/>
        <w:gridCol w:w="5240"/>
      </w:tblGrid>
      <w:tr w:rsidR="00986864" w:rsidRPr="00E762D4" w14:paraId="6EC2277C" w14:textId="77777777" w:rsidTr="00986864">
        <w:trPr>
          <w:trHeight w:val="565"/>
        </w:trPr>
        <w:tc>
          <w:tcPr>
            <w:tcW w:w="4678" w:type="dxa"/>
          </w:tcPr>
          <w:p w14:paraId="555B40A6" w14:textId="77777777" w:rsidR="00986864" w:rsidRPr="001B65D4" w:rsidRDefault="00986864" w:rsidP="00986864">
            <w:pPr>
              <w:ind w:left="-114" w:right="-102"/>
              <w:jc w:val="center"/>
              <w:rPr>
                <w:rFonts w:eastAsia="Calibri"/>
                <w:bCs/>
                <w:spacing w:val="-4"/>
                <w:kern w:val="2"/>
              </w:rPr>
            </w:pPr>
            <w:r w:rsidRPr="001B65D4">
              <w:rPr>
                <w:rFonts w:eastAsia="Calibri"/>
                <w:bCs/>
                <w:spacing w:val="-4"/>
                <w:kern w:val="2"/>
              </w:rPr>
              <w:t>CƠ QUAN BÁO VÀ PHÁT THANH,</w:t>
            </w:r>
          </w:p>
          <w:p w14:paraId="28CC0D54" w14:textId="77777777" w:rsidR="00986864" w:rsidRPr="001B65D4" w:rsidRDefault="00986864" w:rsidP="00986864">
            <w:pPr>
              <w:ind w:left="-114" w:right="-102"/>
              <w:jc w:val="center"/>
              <w:rPr>
                <w:rFonts w:eastAsia="Calibri"/>
                <w:bCs/>
                <w:spacing w:val="-4"/>
                <w:kern w:val="2"/>
              </w:rPr>
            </w:pPr>
            <w:r w:rsidRPr="001B65D4">
              <w:rPr>
                <w:rFonts w:eastAsia="Calibri"/>
                <w:bCs/>
                <w:spacing w:val="-4"/>
                <w:kern w:val="2"/>
              </w:rPr>
              <w:t>TRUYỀN HÌNH THÀNH PHỐ HỒ CHÍ MINH</w:t>
            </w:r>
          </w:p>
          <w:p w14:paraId="37280E02" w14:textId="77777777" w:rsidR="00986864" w:rsidRPr="001B65D4" w:rsidRDefault="00986864" w:rsidP="00986864">
            <w:pPr>
              <w:spacing w:line="320" w:lineRule="exact"/>
              <w:ind w:left="-114" w:right="-102"/>
              <w:jc w:val="center"/>
              <w:rPr>
                <w:rFonts w:eastAsia="Calibri"/>
                <w:iCs/>
                <w:color w:val="000000"/>
                <w:spacing w:val="-4"/>
                <w:kern w:val="2"/>
              </w:rPr>
            </w:pPr>
            <w:r w:rsidRPr="001B65D4">
              <w:rPr>
                <w:rFonts w:eastAsia="Calibri"/>
                <w:b/>
                <w:bCs/>
                <w:spacing w:val="-4"/>
                <w:kern w:val="2"/>
              </w:rPr>
              <w:t>ĐÀI PHÁT THANH VÀ TRUYỀN HÌNH</w:t>
            </w:r>
          </w:p>
          <w:p w14:paraId="784EA3BC" w14:textId="2F400DC5" w:rsidR="00986864" w:rsidRPr="00986864" w:rsidRDefault="00986864" w:rsidP="00986864">
            <w:pPr>
              <w:spacing w:line="320" w:lineRule="exact"/>
              <w:ind w:left="-114" w:right="-102"/>
              <w:jc w:val="center"/>
              <w:rPr>
                <w:rFonts w:eastAsia="Calibri"/>
                <w:color w:val="000000"/>
                <w:spacing w:val="-4"/>
                <w:kern w:val="2"/>
              </w:rPr>
            </w:pPr>
            <w:r w:rsidRPr="001B65D4">
              <w:rPr>
                <w:rFonts w:eastAsia="Calibri"/>
                <w:iCs/>
                <w:color w:val="000000"/>
                <w:spacing w:val="-4"/>
                <w:kern w:val="2"/>
              </w:rPr>
              <w:t>*</w:t>
            </w:r>
          </w:p>
        </w:tc>
        <w:tc>
          <w:tcPr>
            <w:tcW w:w="5240" w:type="dxa"/>
          </w:tcPr>
          <w:p w14:paraId="5CB1EDB8" w14:textId="77777777" w:rsidR="00986864" w:rsidRPr="001B65D4" w:rsidRDefault="00986864" w:rsidP="00986864">
            <w:pPr>
              <w:tabs>
                <w:tab w:val="center" w:pos="2694"/>
                <w:tab w:val="center" w:pos="7371"/>
              </w:tabs>
              <w:spacing w:line="360" w:lineRule="exact"/>
              <w:ind w:left="48" w:right="-116"/>
              <w:jc w:val="center"/>
              <w:rPr>
                <w:rFonts w:eastAsia="Calibri"/>
                <w:b/>
                <w:bCs/>
                <w:color w:val="000000"/>
                <w:spacing w:val="-4"/>
                <w:kern w:val="2"/>
                <w:sz w:val="30"/>
                <w:u w:val="single"/>
              </w:rPr>
            </w:pPr>
            <w:r w:rsidRPr="001B65D4">
              <w:rPr>
                <w:rFonts w:eastAsia="Calibri"/>
                <w:b/>
                <w:bCs/>
                <w:color w:val="000000"/>
                <w:spacing w:val="-4"/>
                <w:kern w:val="2"/>
                <w:sz w:val="30"/>
                <w:u w:val="single"/>
              </w:rPr>
              <w:t>ĐẢNG CỘNG SẢN VIỆT NAM</w:t>
            </w:r>
          </w:p>
          <w:p w14:paraId="36F4F75B" w14:textId="26F4DFFF" w:rsidR="00986864" w:rsidRPr="00E762D4" w:rsidRDefault="00986864" w:rsidP="00EB0E80">
            <w:pPr>
              <w:keepNext/>
              <w:ind w:left="-108" w:right="-108"/>
              <w:jc w:val="center"/>
              <w:outlineLvl w:val="0"/>
              <w:rPr>
                <w:b/>
                <w:sz w:val="26"/>
                <w:szCs w:val="26"/>
              </w:rPr>
            </w:pPr>
            <w:r w:rsidRPr="001B65D4">
              <w:rPr>
                <w:rFonts w:eastAsia="Calibri"/>
                <w:noProof/>
                <w:spacing w:val="-22"/>
                <w:kern w:val="2"/>
              </w:rPr>
              <mc:AlternateContent>
                <mc:Choice Requires="wps">
                  <w:drawing>
                    <wp:anchor distT="0" distB="0" distL="114300" distR="114300" simplePos="0" relativeHeight="251668480" behindDoc="0" locked="0" layoutInCell="1" allowOverlap="1" wp14:anchorId="7050B352" wp14:editId="62FC40BB">
                      <wp:simplePos x="0" y="0"/>
                      <wp:positionH relativeFrom="column">
                        <wp:posOffset>211455</wp:posOffset>
                      </wp:positionH>
                      <wp:positionV relativeFrom="paragraph">
                        <wp:posOffset>371475</wp:posOffset>
                      </wp:positionV>
                      <wp:extent cx="2105025" cy="291465"/>
                      <wp:effectExtent l="0" t="0" r="9525" b="0"/>
                      <wp:wrapNone/>
                      <wp:docPr id="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5025" cy="291465"/>
                              </a:xfrm>
                              <a:prstGeom prst="rect">
                                <a:avLst/>
                              </a:prstGeom>
                              <a:solidFill>
                                <a:srgbClr val="FFFFFF"/>
                              </a:solidFill>
                              <a:ln w="9525">
                                <a:solidFill>
                                  <a:srgbClr val="FFFFFF"/>
                                </a:solidFill>
                                <a:miter lim="800000"/>
                                <a:headEnd/>
                                <a:tailEnd/>
                              </a:ln>
                            </wps:spPr>
                            <wps:txbx>
                              <w:txbxContent>
                                <w:p w14:paraId="68F5AD8C" w14:textId="77777777" w:rsidR="00986864" w:rsidRPr="007132C9" w:rsidRDefault="00986864" w:rsidP="001B65D4">
                                  <w:pPr>
                                    <w:rPr>
                                      <w:b/>
                                      <w:color w:val="FFFFFF"/>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50B352" id="Rectangle 1" o:spid="_x0000_s1026" style="position:absolute;left:0;text-align:left;margin-left:16.65pt;margin-top:29.25pt;width:165.75pt;height:22.9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" strokecolor="white">
                      <v:textbox>
                        <w:txbxContent>
                          <w:p w14:paraId="68F5AD8C" w14:textId="77777777" w:rsidR="00986864" w:rsidRPr="007132C9" w:rsidRDefault="00986864" w:rsidP="001B65D4">
                            <w:pPr>
                              <w:rPr>
                                <w:b/>
                                <w:color w:val="FFFFFF"/>
                              </w:rPr>
                            </w:pPr>
                          </w:p>
                        </w:txbxContent>
                      </v:textbox>
                    </v:rect>
                  </w:pict>
                </mc:Fallback>
              </mc:AlternateContent>
            </w:r>
            <w:r w:rsidRPr="001B65D4">
              <w:rPr>
                <w:rFonts w:eastAsia="Calibri"/>
                <w:i/>
                <w:iCs/>
                <w:color w:val="000000"/>
                <w:spacing w:val="-22"/>
                <w:kern w:val="2"/>
              </w:rPr>
              <w:t>TP.</w:t>
            </w:r>
            <w:r w:rsidR="00F25EF9">
              <w:rPr>
                <w:rFonts w:eastAsia="Calibri"/>
                <w:i/>
                <w:iCs/>
                <w:color w:val="000000"/>
                <w:spacing w:val="-22"/>
                <w:kern w:val="2"/>
              </w:rPr>
              <w:t xml:space="preserve"> </w:t>
            </w:r>
            <w:r w:rsidRPr="001B65D4">
              <w:rPr>
                <w:rFonts w:eastAsia="Calibri"/>
                <w:i/>
                <w:iCs/>
                <w:color w:val="000000"/>
                <w:spacing w:val="-22"/>
                <w:kern w:val="2"/>
              </w:rPr>
              <w:t xml:space="preserve">Hồ Chí </w:t>
            </w:r>
            <w:proofErr w:type="gramStart"/>
            <w:r w:rsidRPr="001B65D4">
              <w:rPr>
                <w:rFonts w:eastAsia="Calibri"/>
                <w:i/>
                <w:iCs/>
                <w:color w:val="000000"/>
                <w:spacing w:val="-22"/>
                <w:kern w:val="2"/>
              </w:rPr>
              <w:t xml:space="preserve">Minh, </w:t>
            </w:r>
            <w:r w:rsidR="00F25EF9">
              <w:rPr>
                <w:rFonts w:eastAsia="Calibri"/>
                <w:i/>
                <w:iCs/>
                <w:color w:val="000000"/>
                <w:spacing w:val="-22"/>
                <w:kern w:val="2"/>
              </w:rPr>
              <w:t xml:space="preserve"> </w:t>
            </w:r>
            <w:r w:rsidRPr="001B65D4">
              <w:rPr>
                <w:rFonts w:eastAsia="Calibri"/>
                <w:i/>
                <w:iCs/>
                <w:color w:val="000000"/>
                <w:spacing w:val="-22"/>
                <w:kern w:val="2"/>
              </w:rPr>
              <w:t>ngày</w:t>
            </w:r>
            <w:proofErr w:type="gramEnd"/>
            <w:r w:rsidR="00EB0E80">
              <w:rPr>
                <w:rFonts w:eastAsia="Calibri"/>
                <w:i/>
                <w:iCs/>
                <w:color w:val="000000"/>
                <w:spacing w:val="-22"/>
                <w:kern w:val="2"/>
              </w:rPr>
              <w:t xml:space="preserve"> </w:t>
            </w:r>
            <w:r w:rsidRPr="001B65D4">
              <w:rPr>
                <w:rFonts w:eastAsia="Calibri"/>
                <w:i/>
                <w:iCs/>
                <w:color w:val="000000"/>
                <w:spacing w:val="-22"/>
                <w:kern w:val="2"/>
              </w:rPr>
              <w:t xml:space="preserve"> </w:t>
            </w:r>
            <w:proofErr w:type="gramStart"/>
            <w:r w:rsidR="00EB0E80">
              <w:rPr>
                <w:rFonts w:eastAsia="Calibri"/>
                <w:i/>
                <w:iCs/>
                <w:color w:val="000000"/>
                <w:spacing w:val="-22"/>
                <w:kern w:val="2"/>
              </w:rPr>
              <w:t>1</w:t>
            </w:r>
            <w:r w:rsidR="00C03A21">
              <w:rPr>
                <w:rFonts w:eastAsia="Calibri"/>
                <w:i/>
                <w:iCs/>
                <w:color w:val="000000"/>
                <w:spacing w:val="-22"/>
                <w:kern w:val="2"/>
              </w:rPr>
              <w:t xml:space="preserve">9 </w:t>
            </w:r>
            <w:r w:rsidRPr="001B65D4">
              <w:rPr>
                <w:rFonts w:eastAsia="Calibri"/>
                <w:i/>
                <w:iCs/>
                <w:color w:val="000000"/>
                <w:spacing w:val="-22"/>
                <w:kern w:val="2"/>
              </w:rPr>
              <w:t xml:space="preserve"> tháng</w:t>
            </w:r>
            <w:proofErr w:type="gramEnd"/>
            <w:r w:rsidRPr="001B65D4">
              <w:rPr>
                <w:rFonts w:eastAsia="Calibri"/>
                <w:i/>
                <w:iCs/>
                <w:color w:val="000000"/>
                <w:spacing w:val="-22"/>
                <w:kern w:val="2"/>
              </w:rPr>
              <w:t xml:space="preserve">  </w:t>
            </w:r>
            <w:proofErr w:type="gramStart"/>
            <w:r w:rsidR="00EB0E80">
              <w:rPr>
                <w:rFonts w:eastAsia="Calibri"/>
                <w:i/>
                <w:iCs/>
                <w:color w:val="000000"/>
                <w:spacing w:val="-22"/>
                <w:kern w:val="2"/>
              </w:rPr>
              <w:t>8</w:t>
            </w:r>
            <w:r w:rsidRPr="001B65D4">
              <w:rPr>
                <w:rFonts w:eastAsia="Calibri"/>
                <w:i/>
                <w:iCs/>
                <w:color w:val="000000"/>
                <w:spacing w:val="-22"/>
                <w:kern w:val="2"/>
              </w:rPr>
              <w:t xml:space="preserve">  năm</w:t>
            </w:r>
            <w:proofErr w:type="gramEnd"/>
            <w:r w:rsidRPr="001B65D4">
              <w:rPr>
                <w:rFonts w:eastAsia="Calibri"/>
                <w:i/>
                <w:iCs/>
                <w:color w:val="000000"/>
                <w:spacing w:val="-22"/>
                <w:kern w:val="2"/>
              </w:rPr>
              <w:t xml:space="preserve"> 2026</w:t>
            </w:r>
          </w:p>
        </w:tc>
      </w:tr>
      <w:tr w:rsidR="003479CE" w:rsidRPr="00E762D4" w14:paraId="43F0468F" w14:textId="77777777" w:rsidTr="00986864">
        <w:trPr>
          <w:trHeight w:val="80"/>
        </w:trPr>
        <w:tc>
          <w:tcPr>
            <w:tcW w:w="4678" w:type="dxa"/>
          </w:tcPr>
          <w:p w14:paraId="2971C08D" w14:textId="5C9C356A" w:rsidR="003479CE" w:rsidRPr="00E762D4" w:rsidRDefault="003479CE" w:rsidP="00075C6C">
            <w:pPr>
              <w:spacing w:before="60"/>
              <w:ind w:left="-114" w:right="-108"/>
              <w:jc w:val="center"/>
              <w:rPr>
                <w:bCs/>
                <w:sz w:val="26"/>
                <w:szCs w:val="26"/>
              </w:rPr>
            </w:pPr>
          </w:p>
        </w:tc>
        <w:tc>
          <w:tcPr>
            <w:tcW w:w="5240" w:type="dxa"/>
          </w:tcPr>
          <w:p w14:paraId="0BF4A87C" w14:textId="038E793A" w:rsidR="003479CE" w:rsidRPr="00E762D4" w:rsidRDefault="003479CE" w:rsidP="005766AC">
            <w:pPr>
              <w:jc w:val="right"/>
              <w:outlineLvl w:val="0"/>
              <w:rPr>
                <w:i/>
                <w:sz w:val="26"/>
                <w:szCs w:val="26"/>
              </w:rPr>
            </w:pPr>
          </w:p>
        </w:tc>
      </w:tr>
    </w:tbl>
    <w:p w14:paraId="005BB0A1" w14:textId="77777777" w:rsidR="00FA66A0" w:rsidRPr="0053737F" w:rsidRDefault="008005F6" w:rsidP="008005F6">
      <w:pPr>
        <w:jc w:val="center"/>
        <w:rPr>
          <w:b/>
          <w:sz w:val="28"/>
          <w:szCs w:val="28"/>
        </w:rPr>
      </w:pPr>
      <w:r w:rsidRPr="0053737F">
        <w:rPr>
          <w:b/>
          <w:sz w:val="28"/>
          <w:szCs w:val="28"/>
        </w:rPr>
        <w:t>BIÊN BẢN HỌP</w:t>
      </w:r>
    </w:p>
    <w:p w14:paraId="5893D340" w14:textId="50E0A7B4" w:rsidR="00031023" w:rsidRDefault="000B27F1" w:rsidP="008005F6">
      <w:pPr>
        <w:jc w:val="center"/>
        <w:rPr>
          <w:b/>
          <w:sz w:val="28"/>
          <w:szCs w:val="28"/>
        </w:rPr>
      </w:pPr>
      <w:r w:rsidRPr="0053737F">
        <w:rPr>
          <w:b/>
          <w:sz w:val="28"/>
          <w:szCs w:val="28"/>
        </w:rPr>
        <w:t>Họp giao ban tuyên truyền hằng ngày</w:t>
      </w:r>
    </w:p>
    <w:p w14:paraId="7E02600D" w14:textId="5F089359" w:rsidR="00332EE4" w:rsidRPr="00332EE4" w:rsidRDefault="00332EE4" w:rsidP="008005F6">
      <w:pPr>
        <w:jc w:val="center"/>
        <w:rPr>
          <w:bCs/>
          <w:sz w:val="28"/>
          <w:szCs w:val="28"/>
        </w:rPr>
      </w:pPr>
      <w:r w:rsidRPr="00332EE4">
        <w:rPr>
          <w:bCs/>
          <w:sz w:val="28"/>
          <w:szCs w:val="28"/>
        </w:rPr>
        <w:t>-----</w:t>
      </w:r>
    </w:p>
    <w:p w14:paraId="3A1C1206" w14:textId="5891CF8D" w:rsidR="000271FA" w:rsidRPr="000C47C9" w:rsidRDefault="000271FA" w:rsidP="00F07C3E">
      <w:pPr>
        <w:pStyle w:val="Normal1"/>
        <w:rPr>
          <w:b/>
          <w:sz w:val="8"/>
        </w:rPr>
      </w:pPr>
    </w:p>
    <w:p w14:paraId="61EC34E3" w14:textId="77777777" w:rsidR="00F07C3E" w:rsidRPr="0053737F" w:rsidRDefault="00F07C3E" w:rsidP="00D567E3">
      <w:pPr>
        <w:spacing w:before="120" w:after="120"/>
        <w:ind w:firstLine="720"/>
        <w:jc w:val="both"/>
        <w:rPr>
          <w:sz w:val="28"/>
          <w:szCs w:val="28"/>
        </w:rPr>
      </w:pPr>
      <w:bookmarkStart w:id="0" w:name="_Hlk220653783"/>
      <w:r w:rsidRPr="0053737F">
        <w:rPr>
          <w:b/>
          <w:sz w:val="28"/>
          <w:szCs w:val="28"/>
        </w:rPr>
        <w:t>I. THỜI GIAN, ĐỊA ĐIỂM VÀ THÀNH PHẦN THAM DỰ</w:t>
      </w:r>
    </w:p>
    <w:p w14:paraId="5BE54977" w14:textId="4E03C2BF" w:rsidR="002F609E" w:rsidRPr="0053737F" w:rsidRDefault="002F609E" w:rsidP="00D567E3">
      <w:pPr>
        <w:spacing w:before="120" w:after="120"/>
        <w:ind w:firstLine="720"/>
        <w:jc w:val="both"/>
        <w:rPr>
          <w:sz w:val="28"/>
          <w:szCs w:val="28"/>
        </w:rPr>
      </w:pPr>
      <w:r w:rsidRPr="0053737F">
        <w:rPr>
          <w:b/>
          <w:sz w:val="28"/>
          <w:szCs w:val="28"/>
        </w:rPr>
        <w:t>1. Thời gian:</w:t>
      </w:r>
      <w:r w:rsidR="0053737F">
        <w:rPr>
          <w:b/>
          <w:sz w:val="28"/>
          <w:szCs w:val="28"/>
        </w:rPr>
        <w:t xml:space="preserve"> </w:t>
      </w:r>
      <w:r w:rsidR="009C208C" w:rsidRPr="009C208C">
        <w:rPr>
          <w:sz w:val="28"/>
          <w:szCs w:val="28"/>
        </w:rPr>
        <w:t>08</w:t>
      </w:r>
      <w:r w:rsidR="009C208C">
        <w:rPr>
          <w:b/>
          <w:sz w:val="28"/>
          <w:szCs w:val="28"/>
        </w:rPr>
        <w:t xml:space="preserve"> </w:t>
      </w:r>
      <w:r w:rsidRPr="0053737F">
        <w:rPr>
          <w:sz w:val="28"/>
          <w:szCs w:val="28"/>
        </w:rPr>
        <w:t>giờ</w:t>
      </w:r>
      <w:r w:rsidR="009C208C">
        <w:rPr>
          <w:sz w:val="28"/>
          <w:szCs w:val="28"/>
        </w:rPr>
        <w:t xml:space="preserve"> 00</w:t>
      </w:r>
      <w:r w:rsidR="0053737F">
        <w:rPr>
          <w:sz w:val="28"/>
          <w:szCs w:val="28"/>
        </w:rPr>
        <w:t xml:space="preserve"> </w:t>
      </w:r>
      <w:r w:rsidRPr="0053737F">
        <w:rPr>
          <w:sz w:val="28"/>
          <w:szCs w:val="28"/>
        </w:rPr>
        <w:t>phút, ngày</w:t>
      </w:r>
      <w:r w:rsidR="009C208C">
        <w:rPr>
          <w:sz w:val="28"/>
          <w:szCs w:val="28"/>
        </w:rPr>
        <w:t xml:space="preserve"> </w:t>
      </w:r>
      <w:r w:rsidR="003F7F75">
        <w:rPr>
          <w:sz w:val="28"/>
          <w:szCs w:val="28"/>
        </w:rPr>
        <w:t>1</w:t>
      </w:r>
      <w:r w:rsidR="00C03A21">
        <w:rPr>
          <w:sz w:val="28"/>
          <w:szCs w:val="28"/>
        </w:rPr>
        <w:t>9</w:t>
      </w:r>
      <w:r w:rsidR="004C1C9A">
        <w:rPr>
          <w:sz w:val="28"/>
          <w:szCs w:val="28"/>
        </w:rPr>
        <w:t xml:space="preserve"> </w:t>
      </w:r>
      <w:r w:rsidRPr="0053737F">
        <w:rPr>
          <w:sz w:val="28"/>
          <w:szCs w:val="28"/>
        </w:rPr>
        <w:t>tháng</w:t>
      </w:r>
      <w:r w:rsidR="009C208C">
        <w:rPr>
          <w:sz w:val="28"/>
          <w:szCs w:val="28"/>
        </w:rPr>
        <w:t xml:space="preserve"> </w:t>
      </w:r>
      <w:r w:rsidR="003F7F75">
        <w:rPr>
          <w:sz w:val="28"/>
          <w:szCs w:val="28"/>
        </w:rPr>
        <w:t>8</w:t>
      </w:r>
      <w:r w:rsidR="009C208C">
        <w:rPr>
          <w:sz w:val="28"/>
          <w:szCs w:val="28"/>
        </w:rPr>
        <w:t xml:space="preserve"> </w:t>
      </w:r>
      <w:r w:rsidRPr="0053737F">
        <w:rPr>
          <w:sz w:val="28"/>
          <w:szCs w:val="28"/>
        </w:rPr>
        <w:t>năm 2026.</w:t>
      </w:r>
    </w:p>
    <w:p w14:paraId="0640532B" w14:textId="77777777" w:rsidR="002F609E" w:rsidRPr="009B3045" w:rsidRDefault="002F609E" w:rsidP="00D567E3">
      <w:pPr>
        <w:spacing w:before="120" w:after="120"/>
        <w:ind w:firstLine="720"/>
        <w:jc w:val="both"/>
        <w:rPr>
          <w:spacing w:val="-4"/>
          <w:sz w:val="28"/>
          <w:szCs w:val="28"/>
        </w:rPr>
      </w:pPr>
      <w:r w:rsidRPr="009B3045">
        <w:rPr>
          <w:b/>
          <w:spacing w:val="-4"/>
          <w:sz w:val="28"/>
          <w:szCs w:val="28"/>
        </w:rPr>
        <w:t>2. Địa điểm:</w:t>
      </w:r>
      <w:r w:rsidRPr="009B3045">
        <w:rPr>
          <w:spacing w:val="-4"/>
          <w:sz w:val="28"/>
          <w:szCs w:val="28"/>
        </w:rPr>
        <w:t xml:space="preserve"> Phòng họp Giao ban Đài Phát thanh và Truyền hình Thành phố.</w:t>
      </w:r>
    </w:p>
    <w:p w14:paraId="6CC3528A" w14:textId="77777777" w:rsidR="002F609E" w:rsidRPr="0053737F" w:rsidRDefault="002F609E" w:rsidP="00D567E3">
      <w:pPr>
        <w:spacing w:before="120" w:after="120"/>
        <w:ind w:firstLine="720"/>
        <w:jc w:val="both"/>
        <w:rPr>
          <w:b/>
          <w:sz w:val="28"/>
          <w:szCs w:val="28"/>
        </w:rPr>
      </w:pPr>
      <w:r w:rsidRPr="0053737F">
        <w:rPr>
          <w:b/>
          <w:sz w:val="28"/>
          <w:szCs w:val="28"/>
        </w:rPr>
        <w:t>3. Thành phần tham dự:</w:t>
      </w:r>
    </w:p>
    <w:p w14:paraId="1C4261A2" w14:textId="2FC5CD03" w:rsidR="002F609E" w:rsidRPr="0053737F" w:rsidRDefault="002F609E" w:rsidP="00D567E3">
      <w:pPr>
        <w:spacing w:before="120" w:after="120"/>
        <w:ind w:firstLine="720"/>
        <w:jc w:val="both"/>
        <w:rPr>
          <w:sz w:val="28"/>
          <w:szCs w:val="28"/>
        </w:rPr>
      </w:pPr>
      <w:r w:rsidRPr="0053737F">
        <w:rPr>
          <w:sz w:val="28"/>
          <w:szCs w:val="28"/>
        </w:rPr>
        <w:t xml:space="preserve">- Chủ trì cuộc họp: </w:t>
      </w:r>
      <w:r w:rsidR="00D46ED2">
        <w:rPr>
          <w:sz w:val="28"/>
          <w:szCs w:val="28"/>
        </w:rPr>
        <w:t>Ông Cao Anh Minh,</w:t>
      </w:r>
      <w:r w:rsidRPr="0053737F">
        <w:rPr>
          <w:sz w:val="28"/>
          <w:szCs w:val="28"/>
        </w:rPr>
        <w:t xml:space="preserve"> Tổng Giám đốc</w:t>
      </w:r>
      <w:r w:rsidR="001E5300" w:rsidRPr="0053737F">
        <w:rPr>
          <w:sz w:val="28"/>
          <w:szCs w:val="28"/>
        </w:rPr>
        <w:t>;</w:t>
      </w:r>
    </w:p>
    <w:p w14:paraId="39A8541A" w14:textId="6AE98E4F" w:rsidR="002F609E" w:rsidRPr="0053737F" w:rsidRDefault="002F609E" w:rsidP="00D567E3">
      <w:pPr>
        <w:spacing w:before="120" w:after="120"/>
        <w:ind w:firstLine="720"/>
        <w:jc w:val="both"/>
        <w:rPr>
          <w:sz w:val="28"/>
          <w:szCs w:val="28"/>
        </w:rPr>
      </w:pPr>
      <w:r w:rsidRPr="0053737F">
        <w:rPr>
          <w:sz w:val="28"/>
          <w:szCs w:val="28"/>
        </w:rPr>
        <w:t xml:space="preserve">- Thư ký cuộc họp: </w:t>
      </w:r>
      <w:r w:rsidR="00DA1FA8">
        <w:rPr>
          <w:sz w:val="28"/>
          <w:szCs w:val="28"/>
        </w:rPr>
        <w:t xml:space="preserve">Ông </w:t>
      </w:r>
      <w:r w:rsidR="00332EE4">
        <w:rPr>
          <w:sz w:val="28"/>
          <w:szCs w:val="28"/>
        </w:rPr>
        <w:t>Trần Đại Nghĩa</w:t>
      </w:r>
      <w:r w:rsidR="003F7F75">
        <w:rPr>
          <w:sz w:val="28"/>
          <w:szCs w:val="28"/>
        </w:rPr>
        <w:t>, Chánh</w:t>
      </w:r>
      <w:r w:rsidR="00181CB0" w:rsidRPr="00181CB0">
        <w:rPr>
          <w:sz w:val="28"/>
          <w:szCs w:val="28"/>
        </w:rPr>
        <w:t xml:space="preserve"> Văn phòng Đài</w:t>
      </w:r>
      <w:r w:rsidR="00181CB0">
        <w:rPr>
          <w:sz w:val="28"/>
          <w:szCs w:val="28"/>
        </w:rPr>
        <w:t>;</w:t>
      </w:r>
    </w:p>
    <w:p w14:paraId="57C0F367" w14:textId="6E3A874C" w:rsidR="003C322A" w:rsidRPr="0053737F" w:rsidRDefault="002F609E" w:rsidP="00D567E3">
      <w:pPr>
        <w:spacing w:before="120" w:after="120"/>
        <w:ind w:firstLine="720"/>
        <w:jc w:val="both"/>
        <w:rPr>
          <w:sz w:val="28"/>
          <w:szCs w:val="28"/>
        </w:rPr>
      </w:pPr>
      <w:r w:rsidRPr="0053737F">
        <w:rPr>
          <w:sz w:val="28"/>
          <w:szCs w:val="28"/>
        </w:rPr>
        <w:t xml:space="preserve">- Thành phần tham dự: </w:t>
      </w:r>
      <w:r w:rsidR="00181CB0" w:rsidRPr="00181CB0">
        <w:rPr>
          <w:sz w:val="28"/>
          <w:szCs w:val="28"/>
        </w:rPr>
        <w:t>Ban Tổng Giám đốc; Các đơn vị: Văn phòng; Ban Tổ chức - Đào tạo; Ban Chiến lược; Ban Kế hoạch - Tài chính; Ban Chương trình; Ban Khoa giáo; Ban Chuyên đề; Ban Văn nghệ; Ban thể dục thể thao; Trung tâm Tin tức; Trung tâm Phát triển nội dung số; Ban Kỹ thuật công nghệ; Ban Kỹ thuật cơ điện lạnh; Trung tâm Sản xuất chương trình; Trung tâm Truyền dẫn Phát sóng; Trung tâm Phát hình - Tư liệu; Hãng phim Truyền hình; Trung tâm Dịch vụ truyền thông; Trung tâm phát thanh, Trung tâm HTV Bình Dương; Trung tâm HTV Bà Rịa và Văn phòng Hà Nội.</w:t>
      </w:r>
    </w:p>
    <w:p w14:paraId="5BABB864" w14:textId="5E5762CC" w:rsidR="00F07C3E" w:rsidRPr="0053737F" w:rsidRDefault="00F07C3E" w:rsidP="00D567E3">
      <w:pPr>
        <w:spacing w:before="120" w:after="120"/>
        <w:ind w:firstLine="720"/>
        <w:jc w:val="both"/>
        <w:rPr>
          <w:b/>
          <w:sz w:val="28"/>
          <w:szCs w:val="28"/>
        </w:rPr>
      </w:pPr>
      <w:r w:rsidRPr="0053737F">
        <w:rPr>
          <w:b/>
          <w:sz w:val="28"/>
          <w:szCs w:val="28"/>
        </w:rPr>
        <w:t>II. NỘI DUNG CUỘC HỌP</w:t>
      </w:r>
    </w:p>
    <w:p w14:paraId="40474252" w14:textId="173EA66B" w:rsidR="006E51C1" w:rsidRPr="0053737F" w:rsidRDefault="002F609E" w:rsidP="00D567E3">
      <w:pPr>
        <w:spacing w:before="120" w:after="120"/>
        <w:ind w:firstLine="720"/>
        <w:jc w:val="both"/>
        <w:rPr>
          <w:b/>
          <w:sz w:val="28"/>
          <w:szCs w:val="28"/>
        </w:rPr>
      </w:pPr>
      <w:r w:rsidRPr="0053737F">
        <w:rPr>
          <w:b/>
          <w:sz w:val="28"/>
          <w:szCs w:val="28"/>
        </w:rPr>
        <w:t xml:space="preserve">1. </w:t>
      </w:r>
      <w:r w:rsidR="00CB074E">
        <w:rPr>
          <w:b/>
          <w:sz w:val="28"/>
          <w:szCs w:val="28"/>
        </w:rPr>
        <w:t>C</w:t>
      </w:r>
      <w:r w:rsidR="001E5300" w:rsidRPr="0053737F">
        <w:rPr>
          <w:b/>
          <w:sz w:val="28"/>
          <w:szCs w:val="28"/>
        </w:rPr>
        <w:t xml:space="preserve">ông tác </w:t>
      </w:r>
      <w:r w:rsidR="00B061CE" w:rsidRPr="0053737F">
        <w:rPr>
          <w:b/>
          <w:sz w:val="28"/>
          <w:szCs w:val="28"/>
        </w:rPr>
        <w:t>nội dung</w:t>
      </w:r>
      <w:r w:rsidR="001E5300" w:rsidRPr="0053737F">
        <w:rPr>
          <w:b/>
          <w:sz w:val="28"/>
          <w:szCs w:val="28"/>
        </w:rPr>
        <w:t xml:space="preserve"> và</w:t>
      </w:r>
      <w:r w:rsidR="00B061CE" w:rsidRPr="0053737F">
        <w:rPr>
          <w:b/>
          <w:sz w:val="28"/>
          <w:szCs w:val="28"/>
        </w:rPr>
        <w:t xml:space="preserve"> tuyên truyền</w:t>
      </w:r>
    </w:p>
    <w:p w14:paraId="7E67E59B" w14:textId="249A303A" w:rsidR="00764224" w:rsidRDefault="009C208C" w:rsidP="00764224">
      <w:pPr>
        <w:spacing w:before="120" w:after="120"/>
        <w:ind w:firstLine="720"/>
        <w:jc w:val="both"/>
        <w:rPr>
          <w:b/>
          <w:sz w:val="28"/>
          <w:szCs w:val="28"/>
        </w:rPr>
      </w:pPr>
      <w:r w:rsidRPr="00764224">
        <w:rPr>
          <w:b/>
          <w:sz w:val="28"/>
          <w:szCs w:val="28"/>
        </w:rPr>
        <w:t>- Ban Chương trình:</w:t>
      </w:r>
      <w:r w:rsidR="00764224" w:rsidRPr="00764224">
        <w:rPr>
          <w:b/>
          <w:sz w:val="28"/>
          <w:szCs w:val="28"/>
        </w:rPr>
        <w:t xml:space="preserve"> </w:t>
      </w:r>
    </w:p>
    <w:p w14:paraId="005799F2" w14:textId="77777777" w:rsidR="00C03A21" w:rsidRPr="00FD5D60" w:rsidRDefault="00C03A21" w:rsidP="00FD5D60">
      <w:pPr>
        <w:widowControl w:val="0"/>
        <w:pBdr>
          <w:top w:val="nil"/>
          <w:left w:val="nil"/>
          <w:bottom w:val="nil"/>
          <w:right w:val="nil"/>
          <w:between w:val="nil"/>
        </w:pBdr>
        <w:spacing w:line="275" w:lineRule="auto"/>
        <w:ind w:firstLine="567"/>
        <w:jc w:val="both"/>
        <w:rPr>
          <w:sz w:val="28"/>
          <w:szCs w:val="28"/>
        </w:rPr>
      </w:pPr>
      <w:r w:rsidRPr="00FD5D60">
        <w:rPr>
          <w:rFonts w:eastAsia="Arial"/>
          <w:i/>
          <w:iCs/>
          <w:color w:val="1F1F1F"/>
          <w:sz w:val="28"/>
          <w:szCs w:val="28"/>
        </w:rPr>
        <w:t>Kênh HTV9:</w:t>
      </w:r>
      <w:r w:rsidRPr="00FD5D60">
        <w:rPr>
          <w:rFonts w:eastAsia="Arial"/>
          <w:color w:val="1F1F1F"/>
          <w:sz w:val="28"/>
          <w:szCs w:val="28"/>
        </w:rPr>
        <w:t xml:space="preserve"> Phát sóng các chương trình Truyền hình Thanh niên, Phim tài liệu "Bác Tôn người con của Nam Bộ thành đồng" (Tập 1 - chuẩn bị Kỷ niệm Ngày sinh Bác Tôn), "Bạn hỏi thầy thuốc trả lời", "Chữa bệnh cùng chuyên gia", phát lại Phim tài liệu "Vượt sóng" và "Vươn khơi", chương trình "Kiến thức kinh tế - Những tín hiệu cho tăng trưởng bền vững", "Thế giới 24g", "Quốc phòng toàn dân", Game show "Hành trình tỏa sắc cùng điều ước của mẹ", Phim Việt Nam "Tận hiến" (tập cuối).</w:t>
      </w:r>
    </w:p>
    <w:p w14:paraId="3BB9869F" w14:textId="77777777" w:rsidR="00C03A21" w:rsidRPr="00FD5D60" w:rsidRDefault="00C03A21" w:rsidP="00FD5D60">
      <w:pPr>
        <w:widowControl w:val="0"/>
        <w:pBdr>
          <w:top w:val="nil"/>
          <w:left w:val="nil"/>
          <w:bottom w:val="nil"/>
          <w:right w:val="nil"/>
          <w:between w:val="nil"/>
        </w:pBdr>
        <w:spacing w:line="275" w:lineRule="auto"/>
        <w:ind w:firstLine="567"/>
        <w:jc w:val="both"/>
        <w:rPr>
          <w:sz w:val="28"/>
          <w:szCs w:val="28"/>
        </w:rPr>
      </w:pPr>
      <w:r w:rsidRPr="00FD5D60">
        <w:rPr>
          <w:rFonts w:eastAsia="Arial"/>
          <w:i/>
          <w:iCs/>
          <w:color w:val="1F1F1F"/>
          <w:sz w:val="28"/>
          <w:szCs w:val="28"/>
        </w:rPr>
        <w:t>Kênh HTV7:</w:t>
      </w:r>
      <w:r w:rsidRPr="00FD5D60">
        <w:rPr>
          <w:rFonts w:eastAsia="Arial"/>
          <w:color w:val="1F1F1F"/>
          <w:sz w:val="28"/>
          <w:szCs w:val="28"/>
        </w:rPr>
        <w:t xml:space="preserve"> Phát sóng chương trình "Sức khỏe cho mọi người", Phim Trung Quốc "May mắn cũng là một nghề" (Tập 27), "Thị trường 365", "Nhịp sống 24/7", chương trình thiếu nhi "Vườn Sao Mai", Phim Trung Quốc "Hoài Thủy Trúc Đình", Phim hoạt hình "Xạ thủ Thiên thần", Phim Việt Nam "Yêu em như ngày đầu tiên" (Tập 9), Game show "Tranh tài đọ sức", Phim Hồng Kông "Rừng vàng" (Tập 11), Phim Trung Quốc "Hoa Gian Lệnh" (Tập 2).</w:t>
      </w:r>
    </w:p>
    <w:p w14:paraId="576E53F5" w14:textId="77777777" w:rsidR="00C03A21" w:rsidRPr="00FD5D60" w:rsidRDefault="00C03A21" w:rsidP="00FD5D60">
      <w:pPr>
        <w:widowControl w:val="0"/>
        <w:pBdr>
          <w:top w:val="nil"/>
          <w:left w:val="nil"/>
          <w:bottom w:val="nil"/>
          <w:right w:val="nil"/>
          <w:between w:val="nil"/>
        </w:pBdr>
        <w:spacing w:line="275" w:lineRule="auto"/>
        <w:ind w:firstLine="567"/>
        <w:jc w:val="both"/>
        <w:rPr>
          <w:sz w:val="28"/>
          <w:szCs w:val="28"/>
        </w:rPr>
      </w:pPr>
      <w:r w:rsidRPr="00FD5D60">
        <w:rPr>
          <w:rFonts w:eastAsia="Arial"/>
          <w:i/>
          <w:iCs/>
          <w:color w:val="1F1F1F"/>
          <w:sz w:val="28"/>
          <w:szCs w:val="28"/>
        </w:rPr>
        <w:t>Công tác tuyên truyền:</w:t>
      </w:r>
      <w:r w:rsidRPr="00FD5D60">
        <w:rPr>
          <w:rFonts w:eastAsia="Arial"/>
          <w:color w:val="1F1F1F"/>
          <w:sz w:val="28"/>
          <w:szCs w:val="28"/>
        </w:rPr>
        <w:t xml:space="preserve"> Tiếp tục phát sóng các spot tuyên truyền Cách mạng </w:t>
      </w:r>
      <w:r w:rsidRPr="00FD5D60">
        <w:rPr>
          <w:rFonts w:eastAsia="Arial"/>
          <w:color w:val="1F1F1F"/>
          <w:sz w:val="28"/>
          <w:szCs w:val="28"/>
        </w:rPr>
        <w:lastRenderedPageBreak/>
        <w:t>Tháng Tám, Kỷ niệm Ngày sinh Bác Tôn và concert "Tổ quốc trong tim" (do báo Nhân Dân phối hợp UBND TP.HCM tổ chức ngày 23/08).</w:t>
      </w:r>
    </w:p>
    <w:p w14:paraId="40F982F8" w14:textId="4A38EB19" w:rsidR="00764224" w:rsidRPr="00FD5D60" w:rsidRDefault="009C208C" w:rsidP="00FD5D60">
      <w:pPr>
        <w:spacing w:before="120" w:after="120"/>
        <w:ind w:firstLine="567"/>
        <w:jc w:val="both"/>
        <w:rPr>
          <w:sz w:val="28"/>
          <w:szCs w:val="28"/>
        </w:rPr>
      </w:pPr>
      <w:r w:rsidRPr="00FD5D60">
        <w:rPr>
          <w:b/>
          <w:sz w:val="28"/>
          <w:szCs w:val="28"/>
        </w:rPr>
        <w:t>- Trung tâm Tin tức:</w:t>
      </w:r>
      <w:r w:rsidR="00764224" w:rsidRPr="00FD5D60">
        <w:rPr>
          <w:sz w:val="28"/>
          <w:szCs w:val="28"/>
        </w:rPr>
        <w:t xml:space="preserve"> </w:t>
      </w:r>
    </w:p>
    <w:p w14:paraId="0401103A" w14:textId="77777777" w:rsidR="00C03A21" w:rsidRPr="00FD5D60" w:rsidRDefault="00C03A21" w:rsidP="00141BF6">
      <w:pPr>
        <w:widowControl w:val="0"/>
        <w:pBdr>
          <w:top w:val="nil"/>
          <w:left w:val="nil"/>
          <w:bottom w:val="nil"/>
          <w:right w:val="nil"/>
          <w:between w:val="nil"/>
        </w:pBdr>
        <w:spacing w:line="275" w:lineRule="auto"/>
        <w:ind w:firstLine="567"/>
        <w:jc w:val="both"/>
        <w:rPr>
          <w:sz w:val="28"/>
          <w:szCs w:val="28"/>
        </w:rPr>
      </w:pPr>
      <w:r w:rsidRPr="00FD5D60">
        <w:rPr>
          <w:rFonts w:eastAsia="Arial"/>
          <w:i/>
          <w:iCs/>
          <w:color w:val="1F1F1F"/>
          <w:sz w:val="28"/>
          <w:szCs w:val="28"/>
        </w:rPr>
        <w:t>Hoạt động Trung ương &amp; Thành phố:</w:t>
      </w:r>
      <w:r w:rsidRPr="00FD5D60">
        <w:rPr>
          <w:rFonts w:eastAsia="Arial"/>
          <w:color w:val="1F1F1F"/>
          <w:sz w:val="28"/>
          <w:szCs w:val="28"/>
        </w:rPr>
        <w:t xml:space="preserve"> Đưa tin Quốc hội nghe tờ trình và thảo luận tổ về các dự án Luật Ngân sách Nhà nước hợp nhất, định hướng sửa đổi Luật Đất đai 2024, Luật Nhà ở 2023, Luật Kinh doanh Bất động sản và tích hợp các chương trình mục tiêu quốc gia. Đưa tin Chủ tịch UBND TP Nguyễn Văn Được khảo sát tuyến Võ Văn Kiệt nối dài, dự án nhà ở ven kênh rạch, nhà ở xã hội, Quốc lộ 1A, Quốc lộ 13, nút giao Tân Vàng; Phó Bí thư Thành ủy Văn Thị Bạch Tuyết làm việc tại Công ty Vietsovpetro và Phường Vũng Tàu; Phó Bí thư Thành ủy Đặng Minh Thông dự lễ khai mạc Diễn đàn Quốc tế về đổi mới sáng tạo; Phó Chủ tịch UBND TP Nguyễn Mạnh Cường dự khai mạc "Trở về thời khắc thiêng liêng".</w:t>
      </w:r>
    </w:p>
    <w:p w14:paraId="37D82B08" w14:textId="77777777" w:rsidR="00C03A21" w:rsidRPr="00FD5D60" w:rsidRDefault="00C03A21" w:rsidP="00141BF6">
      <w:pPr>
        <w:widowControl w:val="0"/>
        <w:pBdr>
          <w:top w:val="nil"/>
          <w:left w:val="nil"/>
          <w:bottom w:val="nil"/>
          <w:right w:val="nil"/>
          <w:between w:val="nil"/>
        </w:pBdr>
        <w:spacing w:line="275" w:lineRule="auto"/>
        <w:ind w:firstLine="567"/>
        <w:jc w:val="both"/>
        <w:rPr>
          <w:sz w:val="28"/>
          <w:szCs w:val="28"/>
        </w:rPr>
      </w:pPr>
      <w:r w:rsidRPr="00FD5D60">
        <w:rPr>
          <w:rFonts w:eastAsia="Arial"/>
          <w:i/>
          <w:iCs/>
          <w:color w:val="1F1F1F"/>
          <w:sz w:val="28"/>
          <w:szCs w:val="28"/>
        </w:rPr>
        <w:t>Ghi nhận chuyên đề &amp; Địa phương:</w:t>
      </w:r>
      <w:r w:rsidRPr="00FD5D60">
        <w:rPr>
          <w:rFonts w:eastAsia="Arial"/>
          <w:color w:val="1F1F1F"/>
          <w:sz w:val="28"/>
          <w:szCs w:val="28"/>
        </w:rPr>
        <w:t xml:space="preserve"> Tuyên truyền chiến dịch 500 ngày đêm; quy tập hài cốt liệt sĩ tại Công viên Lê Thị Riêng và xã Thường Tân; giám sát an toàn thực phẩm của HĐND TP; Tọa đàm phát triển trung tâm OLED; tuyên truyền Luật Phát triển đô thị gắn với giao thông công cộng; nâng cao chất lượng sản phẩm OCOP; trang bị kỹ thuật phòng tránh lừa đảo cho tân sinh viên. Các tin từ Văn phòng Hà Nội (Đoàn đại biểu người có công TP.HCM về nguồn tại Sơn La), HTV Bình Dương (doanh nghiệp mở rộng sản xuất tại Bàu Bàng, khám sức khỏe người lao động), HTV Bà Rịa (đối thoại doanh nghiệp tại Rạch Dừa, bãi tắm cộng đồng Bình Châu).</w:t>
      </w:r>
    </w:p>
    <w:p w14:paraId="4B29ABE8" w14:textId="77777777" w:rsidR="00593058" w:rsidRPr="00FD5D60" w:rsidRDefault="00593058" w:rsidP="00FD5D60">
      <w:pPr>
        <w:spacing w:before="120" w:after="120"/>
        <w:ind w:firstLine="567"/>
        <w:jc w:val="both"/>
        <w:rPr>
          <w:sz w:val="28"/>
          <w:szCs w:val="28"/>
        </w:rPr>
      </w:pPr>
      <w:r w:rsidRPr="00FD5D60">
        <w:rPr>
          <w:b/>
          <w:sz w:val="28"/>
          <w:szCs w:val="28"/>
        </w:rPr>
        <w:t>- Trung tâm Phát thanh:</w:t>
      </w:r>
      <w:r w:rsidRPr="00FD5D60">
        <w:rPr>
          <w:sz w:val="28"/>
          <w:szCs w:val="28"/>
        </w:rPr>
        <w:t xml:space="preserve">  </w:t>
      </w:r>
    </w:p>
    <w:p w14:paraId="5B69D5AC" w14:textId="77777777" w:rsidR="00C03A21" w:rsidRPr="00FD5D60" w:rsidRDefault="00C03A21" w:rsidP="00141BF6">
      <w:pPr>
        <w:widowControl w:val="0"/>
        <w:pBdr>
          <w:top w:val="nil"/>
          <w:left w:val="nil"/>
          <w:bottom w:val="nil"/>
          <w:right w:val="nil"/>
          <w:between w:val="nil"/>
        </w:pBdr>
        <w:spacing w:line="275" w:lineRule="auto"/>
        <w:ind w:firstLine="567"/>
        <w:jc w:val="both"/>
        <w:rPr>
          <w:sz w:val="28"/>
          <w:szCs w:val="28"/>
        </w:rPr>
      </w:pPr>
      <w:r w:rsidRPr="00FD5D60">
        <w:rPr>
          <w:rFonts w:eastAsia="Arial"/>
          <w:color w:val="1F1F1F"/>
          <w:sz w:val="28"/>
          <w:szCs w:val="28"/>
        </w:rPr>
        <w:t>Tiếp nhận, xử lý phát sóng gần 99 chương trình trên 5 kênh.</w:t>
      </w:r>
    </w:p>
    <w:p w14:paraId="0637108A" w14:textId="77777777" w:rsidR="00C03A21" w:rsidRPr="00FD5D60" w:rsidRDefault="00C03A21" w:rsidP="00141BF6">
      <w:pPr>
        <w:widowControl w:val="0"/>
        <w:pBdr>
          <w:top w:val="nil"/>
          <w:left w:val="nil"/>
          <w:bottom w:val="nil"/>
          <w:right w:val="nil"/>
          <w:between w:val="nil"/>
        </w:pBdr>
        <w:spacing w:line="275" w:lineRule="auto"/>
        <w:ind w:firstLine="567"/>
        <w:jc w:val="both"/>
        <w:rPr>
          <w:sz w:val="28"/>
          <w:szCs w:val="28"/>
        </w:rPr>
      </w:pPr>
      <w:r w:rsidRPr="00FD5D60">
        <w:rPr>
          <w:rFonts w:eastAsia="Arial"/>
          <w:color w:val="1F1F1F"/>
          <w:sz w:val="28"/>
          <w:szCs w:val="28"/>
        </w:rPr>
        <w:t>Nổi bật các chủ đề: Đánh giá KPI cán bộ công chức TP từ Quý 3/2026; phản ánh ý kiến khi xã lên phường; cập nhật 5 quy định mới về xử phạt giao thông (có hiệu lực từ 15/08); chuyển đổi số và ứng dụng AI trong dịch vụ công, kinh tế số; cảnh báo rủi ro lạm dụng AI.</w:t>
      </w:r>
    </w:p>
    <w:p w14:paraId="09822493" w14:textId="77777777" w:rsidR="00C03A21" w:rsidRDefault="00C03A21" w:rsidP="00141BF6">
      <w:pPr>
        <w:widowControl w:val="0"/>
        <w:pBdr>
          <w:top w:val="nil"/>
          <w:left w:val="nil"/>
          <w:bottom w:val="nil"/>
          <w:right w:val="nil"/>
          <w:between w:val="nil"/>
        </w:pBdr>
        <w:spacing w:line="275" w:lineRule="auto"/>
        <w:ind w:firstLine="567"/>
        <w:jc w:val="both"/>
        <w:rPr>
          <w:rFonts w:eastAsia="Arial"/>
          <w:color w:val="1F1F1F"/>
          <w:sz w:val="28"/>
          <w:szCs w:val="28"/>
        </w:rPr>
      </w:pPr>
      <w:r w:rsidRPr="00FD5D60">
        <w:rPr>
          <w:rFonts w:eastAsia="Arial"/>
          <w:color w:val="1F1F1F"/>
          <w:sz w:val="28"/>
          <w:szCs w:val="28"/>
        </w:rPr>
        <w:t>Các chương trình văn hóa văn nghệ: Kịch "Trái tim lặng lẽ", giao lưu sản phẩm âm nhạc mới với Phương Mỹ Chi; các chuyên mục theo dòng thời sự, Nhịp sống thành phố chuẩn bị cho năm học mới 2026-2027.</w:t>
      </w:r>
    </w:p>
    <w:p w14:paraId="645D51ED" w14:textId="3599A4FF" w:rsidR="00141BF6" w:rsidRPr="00141BF6" w:rsidRDefault="00141BF6" w:rsidP="00141BF6">
      <w:pPr>
        <w:widowControl w:val="0"/>
        <w:pBdr>
          <w:top w:val="nil"/>
          <w:left w:val="nil"/>
          <w:bottom w:val="nil"/>
          <w:right w:val="nil"/>
          <w:between w:val="nil"/>
        </w:pBdr>
        <w:spacing w:line="275" w:lineRule="auto"/>
        <w:ind w:firstLine="567"/>
        <w:jc w:val="both"/>
        <w:rPr>
          <w:b/>
          <w:bCs/>
          <w:sz w:val="28"/>
          <w:szCs w:val="28"/>
        </w:rPr>
      </w:pPr>
      <w:r w:rsidRPr="00141BF6">
        <w:rPr>
          <w:rFonts w:eastAsia="Arial"/>
          <w:b/>
          <w:bCs/>
          <w:color w:val="1F1F1F"/>
          <w:sz w:val="28"/>
          <w:szCs w:val="28"/>
        </w:rPr>
        <w:t>- Ban Chuyên đề &amp; Ban Khoa giáo:</w:t>
      </w:r>
    </w:p>
    <w:p w14:paraId="0735B363" w14:textId="77777777" w:rsidR="00C03A21" w:rsidRPr="00FD5D60" w:rsidRDefault="00C03A21" w:rsidP="00141BF6">
      <w:pPr>
        <w:widowControl w:val="0"/>
        <w:pBdr>
          <w:top w:val="nil"/>
          <w:left w:val="nil"/>
          <w:bottom w:val="nil"/>
          <w:right w:val="nil"/>
          <w:between w:val="nil"/>
        </w:pBdr>
        <w:spacing w:line="275" w:lineRule="auto"/>
        <w:ind w:firstLine="567"/>
        <w:jc w:val="both"/>
        <w:rPr>
          <w:sz w:val="28"/>
          <w:szCs w:val="28"/>
        </w:rPr>
      </w:pPr>
      <w:r w:rsidRPr="00FD5D60">
        <w:rPr>
          <w:rFonts w:eastAsia="Arial"/>
          <w:color w:val="1F1F1F"/>
          <w:sz w:val="28"/>
          <w:szCs w:val="28"/>
        </w:rPr>
        <w:t>Theo dõi phối hợp Bộ Tư pháp mở cổng cuộc thi Ngày Pháp luật Việt Nam (từ 20/08 đến đầu tháng 09).</w:t>
      </w:r>
    </w:p>
    <w:p w14:paraId="322F905E" w14:textId="77777777" w:rsidR="00C03A21" w:rsidRPr="00FD5D60" w:rsidRDefault="00C03A21" w:rsidP="00141BF6">
      <w:pPr>
        <w:widowControl w:val="0"/>
        <w:pBdr>
          <w:top w:val="nil"/>
          <w:left w:val="nil"/>
          <w:bottom w:val="nil"/>
          <w:right w:val="nil"/>
          <w:between w:val="nil"/>
        </w:pBdr>
        <w:spacing w:line="275" w:lineRule="auto"/>
        <w:ind w:firstLine="567"/>
        <w:jc w:val="both"/>
        <w:rPr>
          <w:sz w:val="28"/>
          <w:szCs w:val="28"/>
        </w:rPr>
      </w:pPr>
      <w:r w:rsidRPr="00FD5D60">
        <w:rPr>
          <w:rFonts w:eastAsia="Arial"/>
          <w:color w:val="1F1F1F"/>
          <w:sz w:val="28"/>
          <w:szCs w:val="28"/>
        </w:rPr>
        <w:t>Phối hợp với Bộ Tư lệnh Cảnh sát biển 3 chuẩn bị cho Vòng Chung kết cuộc thi "Tôi yêu biển đảo quê em" toàn quốc.</w:t>
      </w:r>
    </w:p>
    <w:p w14:paraId="69B121EE" w14:textId="5963B24F" w:rsidR="00B061CE" w:rsidRPr="00FD5D60" w:rsidRDefault="002F609E" w:rsidP="00FD5D60">
      <w:pPr>
        <w:spacing w:before="120" w:after="120"/>
        <w:ind w:firstLine="567"/>
        <w:jc w:val="both"/>
        <w:rPr>
          <w:sz w:val="28"/>
          <w:szCs w:val="28"/>
        </w:rPr>
      </w:pPr>
      <w:r w:rsidRPr="00FD5D60">
        <w:rPr>
          <w:b/>
          <w:sz w:val="28"/>
          <w:szCs w:val="28"/>
        </w:rPr>
        <w:t xml:space="preserve">2. </w:t>
      </w:r>
      <w:r w:rsidR="00B061CE" w:rsidRPr="00FD5D60">
        <w:rPr>
          <w:b/>
          <w:sz w:val="28"/>
          <w:szCs w:val="28"/>
        </w:rPr>
        <w:t xml:space="preserve">Báo cáo công tác </w:t>
      </w:r>
      <w:r w:rsidR="001E5300" w:rsidRPr="00FD5D60">
        <w:rPr>
          <w:b/>
          <w:sz w:val="28"/>
          <w:szCs w:val="28"/>
        </w:rPr>
        <w:t xml:space="preserve">điều hành chung </w:t>
      </w:r>
      <w:r w:rsidR="001E5300" w:rsidRPr="00FD5D60">
        <w:rPr>
          <w:sz w:val="28"/>
          <w:szCs w:val="28"/>
        </w:rPr>
        <w:t>(</w:t>
      </w:r>
      <w:r w:rsidR="00B061CE" w:rsidRPr="00FD5D60">
        <w:rPr>
          <w:sz w:val="28"/>
          <w:szCs w:val="28"/>
        </w:rPr>
        <w:t xml:space="preserve">nội chính, </w:t>
      </w:r>
      <w:r w:rsidR="001E5300" w:rsidRPr="00FD5D60">
        <w:rPr>
          <w:sz w:val="28"/>
          <w:szCs w:val="28"/>
        </w:rPr>
        <w:t xml:space="preserve">tài chính, hành chính, </w:t>
      </w:r>
      <w:r w:rsidR="00B061CE" w:rsidRPr="00FD5D60">
        <w:rPr>
          <w:sz w:val="28"/>
          <w:szCs w:val="28"/>
        </w:rPr>
        <w:t>quản trị</w:t>
      </w:r>
      <w:r w:rsidR="001E5300" w:rsidRPr="00FD5D60">
        <w:rPr>
          <w:sz w:val="28"/>
          <w:szCs w:val="28"/>
        </w:rPr>
        <w:t>…)</w:t>
      </w:r>
    </w:p>
    <w:p w14:paraId="3C693E54" w14:textId="77777777" w:rsidR="00C03A21" w:rsidRPr="00FD5D60" w:rsidRDefault="0053545F" w:rsidP="00FD5D60">
      <w:pPr>
        <w:spacing w:before="120" w:after="120"/>
        <w:ind w:firstLine="567"/>
        <w:jc w:val="both"/>
        <w:rPr>
          <w:bCs/>
          <w:sz w:val="28"/>
          <w:szCs w:val="28"/>
        </w:rPr>
      </w:pPr>
      <w:r w:rsidRPr="00FD5D60">
        <w:rPr>
          <w:b/>
          <w:sz w:val="28"/>
          <w:szCs w:val="28"/>
        </w:rPr>
        <w:lastRenderedPageBreak/>
        <w:t>Văn phòng Đài:</w:t>
      </w:r>
      <w:r w:rsidRPr="00FD5D60">
        <w:rPr>
          <w:bCs/>
          <w:sz w:val="28"/>
          <w:szCs w:val="28"/>
        </w:rPr>
        <w:t xml:space="preserve"> </w:t>
      </w:r>
    </w:p>
    <w:p w14:paraId="62AAE90E" w14:textId="77777777" w:rsidR="00C03A21" w:rsidRPr="00FD5D60" w:rsidRDefault="00C03A21" w:rsidP="00141BF6">
      <w:pPr>
        <w:widowControl w:val="0"/>
        <w:pBdr>
          <w:top w:val="nil"/>
          <w:left w:val="nil"/>
          <w:bottom w:val="nil"/>
          <w:right w:val="nil"/>
          <w:between w:val="nil"/>
        </w:pBdr>
        <w:spacing w:line="275" w:lineRule="auto"/>
        <w:ind w:left="-142" w:firstLine="709"/>
        <w:jc w:val="both"/>
        <w:rPr>
          <w:sz w:val="28"/>
          <w:szCs w:val="28"/>
        </w:rPr>
      </w:pPr>
      <w:r w:rsidRPr="00FD5D60">
        <w:rPr>
          <w:rFonts w:eastAsia="Arial"/>
          <w:color w:val="1F1F1F"/>
          <w:sz w:val="28"/>
          <w:szCs w:val="28"/>
        </w:rPr>
        <w:t>Thực hiện bảo trì máy phát điện xe lưu động.</w:t>
      </w:r>
    </w:p>
    <w:p w14:paraId="51BB9A52" w14:textId="590A34CA" w:rsidR="00C03A21" w:rsidRPr="00FD5D60" w:rsidRDefault="00C03A21" w:rsidP="00141BF6">
      <w:pPr>
        <w:widowControl w:val="0"/>
        <w:pBdr>
          <w:top w:val="nil"/>
          <w:left w:val="nil"/>
          <w:bottom w:val="nil"/>
          <w:right w:val="nil"/>
          <w:between w:val="nil"/>
        </w:pBdr>
        <w:spacing w:line="275" w:lineRule="auto"/>
        <w:ind w:left="-142" w:firstLine="709"/>
        <w:jc w:val="both"/>
        <w:rPr>
          <w:sz w:val="28"/>
          <w:szCs w:val="28"/>
        </w:rPr>
      </w:pPr>
      <w:r w:rsidRPr="00FD5D60">
        <w:rPr>
          <w:rFonts w:eastAsia="Arial"/>
          <w:color w:val="1F1F1F"/>
          <w:sz w:val="28"/>
          <w:szCs w:val="28"/>
        </w:rPr>
        <w:t>Tiếp nhận Quỹ "Chung một tấm lòng".</w:t>
      </w:r>
    </w:p>
    <w:p w14:paraId="251C2CA2" w14:textId="779800F9" w:rsidR="00C03A21" w:rsidRPr="00FD5D60" w:rsidRDefault="00C03A21" w:rsidP="00141BF6">
      <w:pPr>
        <w:widowControl w:val="0"/>
        <w:pBdr>
          <w:top w:val="nil"/>
          <w:left w:val="nil"/>
          <w:bottom w:val="nil"/>
          <w:right w:val="nil"/>
          <w:between w:val="nil"/>
        </w:pBdr>
        <w:spacing w:line="275" w:lineRule="auto"/>
        <w:ind w:left="-142" w:firstLine="709"/>
        <w:jc w:val="both"/>
        <w:rPr>
          <w:sz w:val="28"/>
          <w:szCs w:val="28"/>
        </w:rPr>
      </w:pPr>
      <w:r w:rsidRPr="00FD5D60">
        <w:rPr>
          <w:rFonts w:eastAsia="Arial"/>
          <w:color w:val="1F1F1F"/>
          <w:sz w:val="28"/>
          <w:szCs w:val="28"/>
        </w:rPr>
        <w:t xml:space="preserve">Chuẩn bị </w:t>
      </w:r>
      <w:r w:rsidR="008F63A7">
        <w:rPr>
          <w:rFonts w:eastAsia="Arial"/>
          <w:color w:val="1F1F1F"/>
          <w:sz w:val="28"/>
          <w:szCs w:val="28"/>
        </w:rPr>
        <w:t xml:space="preserve">buổi </w:t>
      </w:r>
      <w:r w:rsidRPr="00FD5D60">
        <w:rPr>
          <w:rFonts w:eastAsia="Arial"/>
          <w:color w:val="1F1F1F"/>
          <w:sz w:val="28"/>
          <w:szCs w:val="28"/>
        </w:rPr>
        <w:t>làm việc giữa Ban Giám đốc và Lữ đoàn 125 Hải quân về các hoạt động phối hợp Kỷ niệm 65 năm Ngày truyền thống Lữ đoàn 125 (Đường Hồ Chí Minh trên biển)</w:t>
      </w:r>
      <w:r w:rsidR="008F63A7">
        <w:rPr>
          <w:rFonts w:eastAsia="Arial"/>
          <w:color w:val="1F1F1F"/>
          <w:sz w:val="28"/>
          <w:szCs w:val="28"/>
        </w:rPr>
        <w:t xml:space="preserve"> </w:t>
      </w:r>
      <w:r w:rsidR="008F63A7" w:rsidRPr="00893FA4">
        <w:rPr>
          <w:rFonts w:eastAsia="Arial"/>
          <w:sz w:val="28"/>
          <w:szCs w:val="28"/>
        </w:rPr>
        <w:t>vào lúc 10h sáng nay</w:t>
      </w:r>
      <w:r w:rsidRPr="00893FA4">
        <w:rPr>
          <w:rFonts w:eastAsia="Arial"/>
          <w:sz w:val="28"/>
          <w:szCs w:val="28"/>
        </w:rPr>
        <w:t>.</w:t>
      </w:r>
    </w:p>
    <w:p w14:paraId="44E90B75" w14:textId="77777777" w:rsidR="00C03A21" w:rsidRPr="00FD5D60" w:rsidRDefault="00C03A21" w:rsidP="00141BF6">
      <w:pPr>
        <w:widowControl w:val="0"/>
        <w:pBdr>
          <w:top w:val="nil"/>
          <w:left w:val="nil"/>
          <w:bottom w:val="nil"/>
          <w:right w:val="nil"/>
          <w:between w:val="nil"/>
        </w:pBdr>
        <w:spacing w:line="275" w:lineRule="auto"/>
        <w:ind w:left="-142" w:firstLine="709"/>
        <w:jc w:val="both"/>
        <w:rPr>
          <w:sz w:val="28"/>
          <w:szCs w:val="28"/>
        </w:rPr>
      </w:pPr>
      <w:r w:rsidRPr="00FD5D60">
        <w:rPr>
          <w:rFonts w:eastAsia="Arial"/>
          <w:color w:val="1F1F1F"/>
          <w:sz w:val="28"/>
          <w:szCs w:val="28"/>
        </w:rPr>
        <w:t>Tình hình an ninh trật tự cơ quan duy trì ổn định.</w:t>
      </w:r>
    </w:p>
    <w:p w14:paraId="0956E2DF" w14:textId="77777777" w:rsidR="0053545F" w:rsidRPr="00FD5D60" w:rsidRDefault="0053545F" w:rsidP="00FD5D60">
      <w:pPr>
        <w:spacing w:before="120" w:after="120"/>
        <w:ind w:firstLine="567"/>
        <w:jc w:val="both"/>
        <w:rPr>
          <w:b/>
          <w:sz w:val="28"/>
          <w:szCs w:val="28"/>
        </w:rPr>
      </w:pPr>
      <w:r w:rsidRPr="00FD5D60">
        <w:rPr>
          <w:b/>
          <w:sz w:val="28"/>
          <w:szCs w:val="28"/>
        </w:rPr>
        <w:t>3. Ý kiến của Ban Tổng Giám đốc</w:t>
      </w:r>
    </w:p>
    <w:p w14:paraId="224A9713" w14:textId="5049DCBA" w:rsidR="00C03A21" w:rsidRPr="00FD5D60" w:rsidRDefault="00C03A21" w:rsidP="00141BF6">
      <w:pPr>
        <w:widowControl w:val="0"/>
        <w:pBdr>
          <w:top w:val="nil"/>
          <w:left w:val="nil"/>
          <w:bottom w:val="nil"/>
          <w:right w:val="nil"/>
          <w:between w:val="nil"/>
        </w:pBdr>
        <w:tabs>
          <w:tab w:val="left" w:pos="567"/>
        </w:tabs>
        <w:spacing w:line="275" w:lineRule="auto"/>
        <w:ind w:left="-142" w:firstLine="709"/>
        <w:jc w:val="both"/>
        <w:rPr>
          <w:sz w:val="28"/>
          <w:szCs w:val="28"/>
        </w:rPr>
      </w:pPr>
      <w:r w:rsidRPr="00FD5D60">
        <w:rPr>
          <w:rFonts w:eastAsia="Arial"/>
          <w:b/>
          <w:bCs/>
          <w:color w:val="1F1F1F"/>
          <w:sz w:val="28"/>
          <w:szCs w:val="28"/>
        </w:rPr>
        <w:t>Thông tin từ Giao ban Báo chí Trung ương &amp; Định hướng:</w:t>
      </w:r>
      <w:r w:rsidRPr="00FD5D60">
        <w:rPr>
          <w:rFonts w:eastAsia="Arial"/>
          <w:color w:val="000000"/>
          <w:sz w:val="28"/>
          <w:szCs w:val="28"/>
        </w:rPr>
        <w:br/>
      </w:r>
      <w:r w:rsidR="00141BF6">
        <w:rPr>
          <w:rFonts w:eastAsia="Arial"/>
          <w:color w:val="1F1F1F"/>
          <w:sz w:val="28"/>
          <w:szCs w:val="28"/>
        </w:rPr>
        <w:tab/>
      </w:r>
      <w:r w:rsidRPr="00FD5D60">
        <w:rPr>
          <w:rFonts w:eastAsia="Arial"/>
          <w:color w:val="1F1F1F"/>
          <w:sz w:val="28"/>
          <w:szCs w:val="28"/>
        </w:rPr>
        <w:t>Đánh giá, rút kinh nghiệm về công tác xử lý thông tin sự kiện dư luận: Cần bình tĩnh, giữ vững bản lĩnh báo chí cách mạng, tuân thủ 10 điều quy định sử dụng mạng xã hội của người làm báo. Nhắc nhở đội ngũ phóng viên, biên tập viên kiềm chế cảm xúc, không tham gia bình luận/chia sẻ lệch chuẩn trên mạng xã hội trước các thông tin suy diễn, chưa được kiểm chứng.</w:t>
      </w:r>
    </w:p>
    <w:p w14:paraId="22927252" w14:textId="77777777" w:rsidR="00C03A21" w:rsidRPr="00FD5D60" w:rsidRDefault="00C03A21" w:rsidP="00141BF6">
      <w:pPr>
        <w:widowControl w:val="0"/>
        <w:pBdr>
          <w:top w:val="nil"/>
          <w:left w:val="nil"/>
          <w:bottom w:val="nil"/>
          <w:right w:val="nil"/>
          <w:between w:val="nil"/>
        </w:pBdr>
        <w:spacing w:line="275" w:lineRule="auto"/>
        <w:ind w:left="-142" w:firstLine="709"/>
        <w:jc w:val="both"/>
        <w:rPr>
          <w:sz w:val="28"/>
          <w:szCs w:val="28"/>
        </w:rPr>
      </w:pPr>
      <w:r w:rsidRPr="00FD5D60">
        <w:rPr>
          <w:rFonts w:eastAsia="Arial"/>
          <w:color w:val="1F1F1F"/>
          <w:sz w:val="28"/>
          <w:szCs w:val="28"/>
        </w:rPr>
        <w:t>Đẩy mạnh các tuyến bài tuyên truyền kỷ niệm Cách mạng Tháng Tám, Quốc khánh 2/9, triển khai các Nghị quyết lớn của Đảng và chuẩn bị cho năm học mới.</w:t>
      </w:r>
    </w:p>
    <w:p w14:paraId="67387307" w14:textId="77777777" w:rsidR="00C03A21" w:rsidRDefault="00C03A21" w:rsidP="00141BF6">
      <w:pPr>
        <w:widowControl w:val="0"/>
        <w:pBdr>
          <w:top w:val="nil"/>
          <w:left w:val="nil"/>
          <w:bottom w:val="nil"/>
          <w:right w:val="nil"/>
          <w:between w:val="nil"/>
        </w:pBdr>
        <w:spacing w:line="275" w:lineRule="auto"/>
        <w:ind w:left="-142" w:firstLine="709"/>
        <w:jc w:val="both"/>
        <w:rPr>
          <w:rFonts w:eastAsia="Arial"/>
          <w:color w:val="1F1F1F"/>
          <w:sz w:val="28"/>
          <w:szCs w:val="28"/>
        </w:rPr>
      </w:pPr>
      <w:r w:rsidRPr="00FD5D60">
        <w:rPr>
          <w:rFonts w:eastAsia="Arial"/>
          <w:color w:val="1F1F1F"/>
          <w:sz w:val="28"/>
          <w:szCs w:val="28"/>
        </w:rPr>
        <w:t>Tăng cường nhận diện và định hướng trước các nguy cơ tin giả, nội dung giả mạo từ công nghệ AI.</w:t>
      </w:r>
    </w:p>
    <w:p w14:paraId="417E8F98" w14:textId="10E9C564" w:rsidR="00141BF6" w:rsidRPr="00141BF6" w:rsidRDefault="00141BF6" w:rsidP="00141BF6">
      <w:pPr>
        <w:widowControl w:val="0"/>
        <w:pBdr>
          <w:top w:val="nil"/>
          <w:left w:val="nil"/>
          <w:bottom w:val="nil"/>
          <w:right w:val="nil"/>
          <w:between w:val="nil"/>
        </w:pBdr>
        <w:spacing w:line="275" w:lineRule="auto"/>
        <w:ind w:left="-142" w:firstLine="709"/>
        <w:jc w:val="both"/>
        <w:rPr>
          <w:b/>
          <w:bCs/>
          <w:sz w:val="28"/>
          <w:szCs w:val="28"/>
        </w:rPr>
      </w:pPr>
      <w:r w:rsidRPr="00141BF6">
        <w:rPr>
          <w:rFonts w:eastAsia="Arial"/>
          <w:b/>
          <w:bCs/>
          <w:color w:val="1F1F1F"/>
          <w:sz w:val="28"/>
          <w:szCs w:val="28"/>
        </w:rPr>
        <w:t>Về các chỉ đạo trọng tâm của Thành phố:</w:t>
      </w:r>
    </w:p>
    <w:p w14:paraId="0645C61A" w14:textId="77777777" w:rsidR="00C03A21" w:rsidRPr="00FD5D60" w:rsidRDefault="00C03A21" w:rsidP="00141BF6">
      <w:pPr>
        <w:widowControl w:val="0"/>
        <w:pBdr>
          <w:top w:val="nil"/>
          <w:left w:val="nil"/>
          <w:bottom w:val="nil"/>
          <w:right w:val="nil"/>
          <w:between w:val="nil"/>
        </w:pBdr>
        <w:spacing w:line="275" w:lineRule="auto"/>
        <w:ind w:left="-142" w:firstLine="709"/>
        <w:jc w:val="both"/>
        <w:rPr>
          <w:sz w:val="28"/>
          <w:szCs w:val="28"/>
        </w:rPr>
      </w:pPr>
      <w:r w:rsidRPr="00FD5D60">
        <w:rPr>
          <w:rFonts w:eastAsia="Arial"/>
          <w:color w:val="1F1F1F"/>
          <w:sz w:val="28"/>
          <w:szCs w:val="28"/>
        </w:rPr>
        <w:t>Tập trung tuyên truyền việc triển khai các chính sách nhân văn của TP như miễn phí sách giáo khoa cho học sinh phổ thông, kiểm soát chất lượng suất ăn bán trú/nội trú.</w:t>
      </w:r>
    </w:p>
    <w:p w14:paraId="3DCD8FEA" w14:textId="77777777" w:rsidR="00C03A21" w:rsidRDefault="00C03A21" w:rsidP="00141BF6">
      <w:pPr>
        <w:widowControl w:val="0"/>
        <w:pBdr>
          <w:top w:val="nil"/>
          <w:left w:val="nil"/>
          <w:bottom w:val="nil"/>
          <w:right w:val="nil"/>
          <w:between w:val="nil"/>
        </w:pBdr>
        <w:spacing w:line="275" w:lineRule="auto"/>
        <w:ind w:left="-142" w:firstLine="709"/>
        <w:jc w:val="both"/>
        <w:rPr>
          <w:rFonts w:eastAsia="Arial"/>
          <w:color w:val="1F1F1F"/>
          <w:sz w:val="28"/>
          <w:szCs w:val="28"/>
        </w:rPr>
      </w:pPr>
      <w:r w:rsidRPr="00FD5D60">
        <w:rPr>
          <w:rFonts w:eastAsia="Arial"/>
          <w:color w:val="1F1F1F"/>
          <w:sz w:val="28"/>
          <w:szCs w:val="28"/>
        </w:rPr>
        <w:t>Đẩy mạnh tuyên truyền Chỉ thị 50 của Thành ủy về quyết tâm đạt mục tiêu thu ngân sách (phấn đấu đạt 1 triệu tỷ đồng năm 2026) thông qua các giải pháp tháo gỡ khó khăn cho doanh nghiệp, chống thất thu thuế, thu hẹp dự án tồn đọng (lưu ý tuyên truyền khéo léo, khách quan, tránh xoáy sâu vào nguồn thu từ đấu giá đất).</w:t>
      </w:r>
    </w:p>
    <w:p w14:paraId="5B4A89CC" w14:textId="190E4E9C" w:rsidR="00141BF6" w:rsidRPr="00141BF6" w:rsidRDefault="00141BF6" w:rsidP="00141BF6">
      <w:pPr>
        <w:widowControl w:val="0"/>
        <w:pBdr>
          <w:top w:val="nil"/>
          <w:left w:val="nil"/>
          <w:bottom w:val="nil"/>
          <w:right w:val="nil"/>
          <w:between w:val="nil"/>
        </w:pBdr>
        <w:spacing w:line="275" w:lineRule="auto"/>
        <w:ind w:left="-142" w:firstLine="709"/>
        <w:jc w:val="both"/>
        <w:rPr>
          <w:b/>
          <w:bCs/>
          <w:sz w:val="28"/>
          <w:szCs w:val="28"/>
        </w:rPr>
      </w:pPr>
      <w:r w:rsidRPr="00141BF6">
        <w:rPr>
          <w:rFonts w:eastAsia="Arial"/>
          <w:b/>
          <w:bCs/>
          <w:color w:val="1F1F1F"/>
          <w:sz w:val="28"/>
          <w:szCs w:val="28"/>
        </w:rPr>
        <w:t>Về ứng dụng công nghệ &amp; Sự kiện ngoài:</w:t>
      </w:r>
    </w:p>
    <w:p w14:paraId="0FE55B0E" w14:textId="1B2DECC6" w:rsidR="00C03A21" w:rsidRPr="00FD5D60" w:rsidRDefault="00C03A21" w:rsidP="00141BF6">
      <w:pPr>
        <w:widowControl w:val="0"/>
        <w:pBdr>
          <w:top w:val="nil"/>
          <w:left w:val="nil"/>
          <w:bottom w:val="nil"/>
          <w:right w:val="nil"/>
          <w:between w:val="nil"/>
        </w:pBdr>
        <w:spacing w:line="275" w:lineRule="auto"/>
        <w:ind w:left="-142" w:firstLine="709"/>
        <w:jc w:val="both"/>
        <w:rPr>
          <w:sz w:val="28"/>
          <w:szCs w:val="28"/>
        </w:rPr>
      </w:pPr>
      <w:r w:rsidRPr="00FD5D60">
        <w:rPr>
          <w:rFonts w:eastAsia="Arial"/>
          <w:color w:val="1F1F1F"/>
          <w:sz w:val="28"/>
          <w:szCs w:val="28"/>
        </w:rPr>
        <w:t xml:space="preserve">Giao Ban Kỹ thuật công nghệ cử nhân sự tham dự, khảo sát trải nghiệm không gian thực tế ảo (VR) tái hiện lịch sử Ngày Quốc khánh tại Dinh Độc Lập do </w:t>
      </w:r>
      <w:r w:rsidR="00A45243">
        <w:rPr>
          <w:rFonts w:eastAsia="Arial"/>
          <w:color w:val="1F1F1F"/>
          <w:sz w:val="28"/>
          <w:szCs w:val="28"/>
        </w:rPr>
        <w:t>Đài Tiếng nói Việt Nam</w:t>
      </w:r>
      <w:r w:rsidRPr="00FD5D60">
        <w:rPr>
          <w:rFonts w:eastAsia="Arial"/>
          <w:color w:val="1F1F1F"/>
          <w:sz w:val="28"/>
          <w:szCs w:val="28"/>
        </w:rPr>
        <w:t xml:space="preserve"> tổ chức để nghiên cứu ứng dụng mô hình Bảo tàng số cho Đài.</w:t>
      </w:r>
    </w:p>
    <w:p w14:paraId="6CE2D68A" w14:textId="77777777" w:rsidR="00C03A21" w:rsidRPr="00FD5D60" w:rsidRDefault="00C03A21" w:rsidP="00141BF6">
      <w:pPr>
        <w:widowControl w:val="0"/>
        <w:pBdr>
          <w:top w:val="nil"/>
          <w:left w:val="nil"/>
          <w:bottom w:val="nil"/>
          <w:right w:val="nil"/>
          <w:between w:val="nil"/>
        </w:pBdr>
        <w:spacing w:line="275" w:lineRule="auto"/>
        <w:ind w:left="-142" w:firstLine="709"/>
        <w:jc w:val="both"/>
        <w:rPr>
          <w:sz w:val="28"/>
          <w:szCs w:val="28"/>
        </w:rPr>
      </w:pPr>
      <w:r w:rsidRPr="00FD5D60">
        <w:rPr>
          <w:rFonts w:eastAsia="Arial"/>
          <w:color w:val="1F1F1F"/>
          <w:sz w:val="28"/>
          <w:szCs w:val="28"/>
        </w:rPr>
        <w:t>Ghi nhận và phát huy các kết quả đối ngoại báo chí (Lãnh sự quán Ấn Độ khen ngợi bộ phim tài liệu kỷ niệm Quốc khánh Ấn Độ do HTV sản xuất).</w:t>
      </w:r>
    </w:p>
    <w:p w14:paraId="1FEA0A6C" w14:textId="03AEA71A" w:rsidR="00F07C3E" w:rsidRPr="00FD5D60" w:rsidRDefault="00F07C3E" w:rsidP="00FD5D60">
      <w:pPr>
        <w:widowControl w:val="0"/>
        <w:pBdr>
          <w:top w:val="nil"/>
          <w:left w:val="nil"/>
          <w:bottom w:val="nil"/>
          <w:right w:val="nil"/>
          <w:between w:val="nil"/>
        </w:pBdr>
        <w:spacing w:before="120" w:after="120"/>
        <w:ind w:firstLine="567"/>
        <w:jc w:val="both"/>
        <w:rPr>
          <w:b/>
          <w:sz w:val="28"/>
          <w:szCs w:val="28"/>
        </w:rPr>
      </w:pPr>
      <w:r w:rsidRPr="00FD5D60">
        <w:rPr>
          <w:b/>
          <w:sz w:val="28"/>
          <w:szCs w:val="28"/>
        </w:rPr>
        <w:t>III. KẾT LUẬN CỦA CUỘC HỌP</w:t>
      </w:r>
    </w:p>
    <w:p w14:paraId="3EA9716A" w14:textId="77777777" w:rsidR="00C03A21" w:rsidRPr="00141BF6" w:rsidRDefault="00C03A21" w:rsidP="00FD5D60">
      <w:pPr>
        <w:pStyle w:val="Heading5"/>
        <w:spacing w:before="0" w:line="275" w:lineRule="auto"/>
        <w:ind w:firstLine="567"/>
        <w:jc w:val="both"/>
        <w:rPr>
          <w:rFonts w:ascii="Times New Roman" w:hAnsi="Times New Roman" w:cs="Times New Roman"/>
          <w:b/>
          <w:bCs/>
          <w:color w:val="1F1F1F"/>
          <w:sz w:val="28"/>
          <w:szCs w:val="28"/>
        </w:rPr>
      </w:pPr>
      <w:r w:rsidRPr="00141BF6">
        <w:rPr>
          <w:rFonts w:ascii="Times New Roman" w:eastAsia="Arial" w:hAnsi="Times New Roman" w:cs="Times New Roman"/>
          <w:b/>
          <w:bCs/>
          <w:color w:val="1F1F1F"/>
          <w:sz w:val="28"/>
          <w:szCs w:val="28"/>
        </w:rPr>
        <w:t>1. Công tác nội dung và tuyên truyền:</w:t>
      </w:r>
    </w:p>
    <w:p w14:paraId="0570BAF7" w14:textId="40790F0E" w:rsidR="00C03A21" w:rsidRPr="00FD5D60" w:rsidRDefault="00C03A21" w:rsidP="00141BF6">
      <w:pPr>
        <w:widowControl w:val="0"/>
        <w:pBdr>
          <w:top w:val="nil"/>
          <w:left w:val="nil"/>
          <w:bottom w:val="nil"/>
          <w:right w:val="nil"/>
          <w:between w:val="nil"/>
        </w:pBdr>
        <w:spacing w:line="275" w:lineRule="auto"/>
        <w:ind w:left="-142" w:firstLine="709"/>
        <w:jc w:val="both"/>
        <w:rPr>
          <w:sz w:val="28"/>
          <w:szCs w:val="28"/>
        </w:rPr>
      </w:pPr>
      <w:r w:rsidRPr="00FD5D60">
        <w:rPr>
          <w:rFonts w:eastAsia="Arial"/>
          <w:color w:val="1F1F1F"/>
          <w:sz w:val="28"/>
          <w:szCs w:val="28"/>
        </w:rPr>
        <w:t>Các đơn vị nội dung (Tin tức, Chuyên đề, Khoa giáo, Văn nghệ, Phát thanh, các Trung tâm HTV địa phương) bám sát các tuyến bài tuyên truyền trọng tâm: Kỷ niệm Cách mạng Tháng Tám, Quốc khánh 2/9, Ngày sinh Bác Tôn</w:t>
      </w:r>
      <w:r w:rsidR="00A45243">
        <w:rPr>
          <w:rFonts w:eastAsia="Arial"/>
          <w:color w:val="1F1F1F"/>
          <w:sz w:val="28"/>
          <w:szCs w:val="28"/>
        </w:rPr>
        <w:t xml:space="preserve"> Đức Thắng</w:t>
      </w:r>
      <w:r w:rsidRPr="00FD5D60">
        <w:rPr>
          <w:rFonts w:eastAsia="Arial"/>
          <w:color w:val="1F1F1F"/>
          <w:sz w:val="28"/>
          <w:szCs w:val="28"/>
        </w:rPr>
        <w:t xml:space="preserve">; Chỉ thị 50 về thu ngân sách TP; chính sách miễn phí sách giáo khoa và an toàn vệ </w:t>
      </w:r>
      <w:r w:rsidRPr="00FD5D60">
        <w:rPr>
          <w:rFonts w:eastAsia="Arial"/>
          <w:color w:val="1F1F1F"/>
          <w:sz w:val="28"/>
          <w:szCs w:val="28"/>
        </w:rPr>
        <w:lastRenderedPageBreak/>
        <w:t>sinh thực phẩm trường học.</w:t>
      </w:r>
    </w:p>
    <w:p w14:paraId="50C145D5" w14:textId="67274CBC" w:rsidR="00C03A21" w:rsidRPr="00FD5D60" w:rsidRDefault="00C03A21" w:rsidP="00141BF6">
      <w:pPr>
        <w:widowControl w:val="0"/>
        <w:pBdr>
          <w:top w:val="nil"/>
          <w:left w:val="nil"/>
          <w:bottom w:val="nil"/>
          <w:right w:val="nil"/>
          <w:between w:val="nil"/>
        </w:pBdr>
        <w:spacing w:line="275" w:lineRule="auto"/>
        <w:ind w:left="-142" w:firstLine="709"/>
        <w:jc w:val="both"/>
        <w:rPr>
          <w:sz w:val="28"/>
          <w:szCs w:val="28"/>
        </w:rPr>
      </w:pPr>
      <w:r w:rsidRPr="00FD5D60">
        <w:rPr>
          <w:rFonts w:eastAsia="Arial"/>
          <w:color w:val="1F1F1F"/>
          <w:sz w:val="28"/>
          <w:szCs w:val="28"/>
        </w:rPr>
        <w:t>Ban Chuyên đề chủ trì, phối hợp với Ban Chương trình và Bộ Tư lệnh</w:t>
      </w:r>
      <w:r w:rsidR="00A45243">
        <w:rPr>
          <w:rFonts w:eastAsia="Arial"/>
          <w:color w:val="1F1F1F"/>
          <w:sz w:val="28"/>
          <w:szCs w:val="28"/>
        </w:rPr>
        <w:t xml:space="preserve"> Vùng</w:t>
      </w:r>
      <w:r w:rsidRPr="00FD5D60">
        <w:rPr>
          <w:rFonts w:eastAsia="Arial"/>
          <w:color w:val="1F1F1F"/>
          <w:sz w:val="28"/>
          <w:szCs w:val="28"/>
        </w:rPr>
        <w:t xml:space="preserve"> Cảnh sát biển 3 thực hiện kiểm duyệt, phát sóng trailer cổ động cho Vòng Chung kết cuộc thi "</w:t>
      </w:r>
      <w:r w:rsidR="00844208">
        <w:rPr>
          <w:rFonts w:eastAsia="Arial"/>
          <w:color w:val="1F1F1F"/>
          <w:sz w:val="28"/>
          <w:szCs w:val="28"/>
        </w:rPr>
        <w:t>Em yêu biển, đảo quê hương</w:t>
      </w:r>
      <w:r w:rsidRPr="00FD5D60">
        <w:rPr>
          <w:rFonts w:eastAsia="Arial"/>
          <w:color w:val="1F1F1F"/>
          <w:sz w:val="28"/>
          <w:szCs w:val="28"/>
        </w:rPr>
        <w:t>".</w:t>
      </w:r>
    </w:p>
    <w:p w14:paraId="21A0EDBF" w14:textId="77777777" w:rsidR="00C03A21" w:rsidRPr="00FD5D60" w:rsidRDefault="00C03A21" w:rsidP="00141BF6">
      <w:pPr>
        <w:widowControl w:val="0"/>
        <w:pBdr>
          <w:top w:val="nil"/>
          <w:left w:val="nil"/>
          <w:bottom w:val="nil"/>
          <w:right w:val="nil"/>
          <w:between w:val="nil"/>
        </w:pBdr>
        <w:spacing w:line="275" w:lineRule="auto"/>
        <w:ind w:left="-142" w:firstLine="709"/>
        <w:jc w:val="both"/>
        <w:rPr>
          <w:sz w:val="28"/>
          <w:szCs w:val="28"/>
        </w:rPr>
      </w:pPr>
      <w:r w:rsidRPr="00FD5D60">
        <w:rPr>
          <w:rFonts w:eastAsia="Arial"/>
          <w:color w:val="1F1F1F"/>
          <w:sz w:val="28"/>
          <w:szCs w:val="28"/>
        </w:rPr>
        <w:t>Ban Khoa giáo phối hợp Sở Tư pháp triển khai thông tin, tuyên truyền về Cuộc thi hưởng ứng Ngày Pháp luật Việt Nam từ ngày 20/08.</w:t>
      </w:r>
    </w:p>
    <w:p w14:paraId="35CD8B69" w14:textId="77777777" w:rsidR="00C03A21" w:rsidRPr="00FD5D60" w:rsidRDefault="00C03A21" w:rsidP="00141BF6">
      <w:pPr>
        <w:widowControl w:val="0"/>
        <w:pBdr>
          <w:top w:val="nil"/>
          <w:left w:val="nil"/>
          <w:bottom w:val="nil"/>
          <w:right w:val="nil"/>
          <w:between w:val="nil"/>
        </w:pBdr>
        <w:spacing w:line="275" w:lineRule="auto"/>
        <w:ind w:left="-142" w:firstLine="709"/>
        <w:jc w:val="both"/>
        <w:rPr>
          <w:sz w:val="28"/>
          <w:szCs w:val="28"/>
        </w:rPr>
      </w:pPr>
      <w:r w:rsidRPr="00FD5D60">
        <w:rPr>
          <w:rFonts w:eastAsia="Arial"/>
          <w:color w:val="1F1F1F"/>
          <w:sz w:val="28"/>
          <w:szCs w:val="28"/>
        </w:rPr>
        <w:t>Tiếp tục duy trì phát sóng các trailer, spot tuyên truyền cho Concert "Tổ quốc trong tim".</w:t>
      </w:r>
    </w:p>
    <w:p w14:paraId="2969F883" w14:textId="77777777" w:rsidR="00C03A21" w:rsidRPr="00141BF6" w:rsidRDefault="00C03A21" w:rsidP="00FD5D60">
      <w:pPr>
        <w:pStyle w:val="Heading5"/>
        <w:spacing w:before="0" w:line="275" w:lineRule="auto"/>
        <w:ind w:firstLine="567"/>
        <w:jc w:val="both"/>
        <w:rPr>
          <w:rFonts w:ascii="Times New Roman" w:hAnsi="Times New Roman" w:cs="Times New Roman"/>
          <w:b/>
          <w:bCs/>
          <w:color w:val="1F1F1F"/>
          <w:sz w:val="28"/>
          <w:szCs w:val="28"/>
        </w:rPr>
      </w:pPr>
      <w:r w:rsidRPr="00141BF6">
        <w:rPr>
          <w:rFonts w:ascii="Times New Roman" w:eastAsia="Arial" w:hAnsi="Times New Roman" w:cs="Times New Roman"/>
          <w:b/>
          <w:bCs/>
          <w:color w:val="1F1F1F"/>
          <w:sz w:val="28"/>
          <w:szCs w:val="28"/>
        </w:rPr>
        <w:t>2. Công tác nội chính, hành chính, quản trị:</w:t>
      </w:r>
    </w:p>
    <w:p w14:paraId="616F8A5C" w14:textId="77777777" w:rsidR="00C03A21" w:rsidRPr="00FD5D60" w:rsidRDefault="00C03A21" w:rsidP="00141BF6">
      <w:pPr>
        <w:widowControl w:val="0"/>
        <w:pBdr>
          <w:top w:val="nil"/>
          <w:left w:val="nil"/>
          <w:bottom w:val="nil"/>
          <w:right w:val="nil"/>
          <w:between w:val="nil"/>
        </w:pBdr>
        <w:spacing w:line="275" w:lineRule="auto"/>
        <w:ind w:left="-142" w:firstLine="709"/>
        <w:jc w:val="both"/>
        <w:rPr>
          <w:sz w:val="28"/>
          <w:szCs w:val="28"/>
        </w:rPr>
      </w:pPr>
      <w:r w:rsidRPr="00FD5D60">
        <w:rPr>
          <w:rFonts w:eastAsia="Arial"/>
          <w:color w:val="1F1F1F"/>
          <w:sz w:val="28"/>
          <w:szCs w:val="28"/>
        </w:rPr>
        <w:t>Văn phòng và các đơn vị liên quan phối hợp chuẩn bị chu đáo nội dung, công tác hậu cần cho buổi làm việc với Lữ đoàn 125 Hải quân.</w:t>
      </w:r>
    </w:p>
    <w:p w14:paraId="0F1BE449" w14:textId="77777777" w:rsidR="00C03A21" w:rsidRPr="00FD5D60" w:rsidRDefault="00C03A21" w:rsidP="00141BF6">
      <w:pPr>
        <w:widowControl w:val="0"/>
        <w:pBdr>
          <w:top w:val="nil"/>
          <w:left w:val="nil"/>
          <w:bottom w:val="nil"/>
          <w:right w:val="nil"/>
          <w:between w:val="nil"/>
        </w:pBdr>
        <w:spacing w:line="275" w:lineRule="auto"/>
        <w:ind w:left="-142" w:firstLine="709"/>
        <w:jc w:val="both"/>
        <w:rPr>
          <w:sz w:val="28"/>
          <w:szCs w:val="28"/>
        </w:rPr>
      </w:pPr>
      <w:r w:rsidRPr="00FD5D60">
        <w:rPr>
          <w:rFonts w:eastAsia="Arial"/>
          <w:color w:val="1F1F1F"/>
          <w:sz w:val="28"/>
          <w:szCs w:val="28"/>
        </w:rPr>
        <w:t>Lãnh đạo các Ban/Trung tâm quán triệt đến toàn thể phóng viên, biên tập viên, người lao động chấp hành nghiêm quy định về phát ngôn và sử dụng mạng xã hội; nâng cao tinh thần cảnh giác, thẩm định kỹ thông tin trước sự gia tăng của các nội dung giả mạo bằng AI.</w:t>
      </w:r>
    </w:p>
    <w:p w14:paraId="3C117779" w14:textId="77777777" w:rsidR="00C03A21" w:rsidRPr="00141BF6" w:rsidRDefault="00C03A21" w:rsidP="00FD5D60">
      <w:pPr>
        <w:pStyle w:val="Heading5"/>
        <w:spacing w:before="0" w:line="275" w:lineRule="auto"/>
        <w:ind w:firstLine="567"/>
        <w:jc w:val="both"/>
        <w:rPr>
          <w:rFonts w:ascii="Times New Roman" w:hAnsi="Times New Roman" w:cs="Times New Roman"/>
          <w:b/>
          <w:bCs/>
          <w:color w:val="1F1F1F"/>
          <w:sz w:val="28"/>
          <w:szCs w:val="28"/>
        </w:rPr>
      </w:pPr>
      <w:r w:rsidRPr="00141BF6">
        <w:rPr>
          <w:rFonts w:ascii="Times New Roman" w:eastAsia="Arial" w:hAnsi="Times New Roman" w:cs="Times New Roman"/>
          <w:b/>
          <w:bCs/>
          <w:color w:val="1F1F1F"/>
          <w:sz w:val="28"/>
          <w:szCs w:val="28"/>
        </w:rPr>
        <w:t>3. Ứng dụng công nghệ:</w:t>
      </w:r>
    </w:p>
    <w:p w14:paraId="05212438" w14:textId="383F909C" w:rsidR="00C03A21" w:rsidRPr="00FD5D60" w:rsidRDefault="00C03A21" w:rsidP="00141BF6">
      <w:pPr>
        <w:widowControl w:val="0"/>
        <w:pBdr>
          <w:top w:val="nil"/>
          <w:left w:val="nil"/>
          <w:bottom w:val="nil"/>
          <w:right w:val="nil"/>
          <w:between w:val="nil"/>
        </w:pBdr>
        <w:spacing w:line="275" w:lineRule="auto"/>
        <w:ind w:left="-142" w:firstLine="709"/>
        <w:jc w:val="both"/>
        <w:rPr>
          <w:sz w:val="28"/>
          <w:szCs w:val="28"/>
        </w:rPr>
      </w:pPr>
      <w:r w:rsidRPr="00FD5D60">
        <w:rPr>
          <w:rFonts w:eastAsia="Arial"/>
          <w:color w:val="1F1F1F"/>
          <w:sz w:val="28"/>
          <w:szCs w:val="28"/>
        </w:rPr>
        <w:t>Ban Kỹ thuật Công nghệ chủ động cử cán bộ chuyên trách tham dự chương trình thực tế ảo</w:t>
      </w:r>
      <w:r w:rsidR="00844208">
        <w:rPr>
          <w:rFonts w:eastAsia="Arial"/>
          <w:color w:val="1F1F1F"/>
          <w:sz w:val="28"/>
          <w:szCs w:val="28"/>
        </w:rPr>
        <w:t xml:space="preserve"> “</w:t>
      </w:r>
      <w:r w:rsidR="00844208" w:rsidRPr="00844208">
        <w:rPr>
          <w:rFonts w:eastAsia="Arial"/>
          <w:color w:val="1F1F1F"/>
          <w:sz w:val="28"/>
          <w:szCs w:val="28"/>
        </w:rPr>
        <w:t>Trở về thời khắc thiêng liêng</w:t>
      </w:r>
      <w:r w:rsidR="00844208">
        <w:rPr>
          <w:rFonts w:eastAsia="Arial"/>
          <w:color w:val="1F1F1F"/>
          <w:sz w:val="28"/>
          <w:szCs w:val="28"/>
        </w:rPr>
        <w:t>”</w:t>
      </w:r>
      <w:r w:rsidRPr="00FD5D60">
        <w:rPr>
          <w:rFonts w:eastAsia="Arial"/>
          <w:color w:val="1F1F1F"/>
          <w:sz w:val="28"/>
          <w:szCs w:val="28"/>
        </w:rPr>
        <w:t xml:space="preserve"> </w:t>
      </w:r>
      <w:r w:rsidR="00844208">
        <w:rPr>
          <w:rFonts w:eastAsia="Arial"/>
          <w:color w:val="1F1F1F"/>
          <w:sz w:val="28"/>
          <w:szCs w:val="28"/>
        </w:rPr>
        <w:t xml:space="preserve">của Đài Tiếng nói Việt Nam </w:t>
      </w:r>
      <w:r w:rsidRPr="00FD5D60">
        <w:rPr>
          <w:rFonts w:eastAsia="Arial"/>
          <w:color w:val="1F1F1F"/>
          <w:sz w:val="28"/>
          <w:szCs w:val="28"/>
        </w:rPr>
        <w:t>tại Dinh Độc Lập để học hỏi, đề xuất phương án ứng dụng công nghệ VR vào công tác sản xuất chương trình và xây dựng các dự án nội dung số (Bảo tàng số) của HTV trong thời gian tới.</w:t>
      </w:r>
    </w:p>
    <w:p w14:paraId="637721DA" w14:textId="77777777" w:rsidR="00C03A21" w:rsidRPr="00141BF6" w:rsidRDefault="00C03A21" w:rsidP="00FD5D60">
      <w:pPr>
        <w:pStyle w:val="Heading5"/>
        <w:spacing w:before="0" w:line="275" w:lineRule="auto"/>
        <w:ind w:firstLine="567"/>
        <w:jc w:val="both"/>
        <w:rPr>
          <w:rFonts w:ascii="Times New Roman" w:hAnsi="Times New Roman" w:cs="Times New Roman"/>
          <w:b/>
          <w:bCs/>
          <w:color w:val="1F1F1F"/>
          <w:sz w:val="28"/>
          <w:szCs w:val="28"/>
        </w:rPr>
      </w:pPr>
      <w:r w:rsidRPr="00141BF6">
        <w:rPr>
          <w:rFonts w:ascii="Times New Roman" w:eastAsia="Arial" w:hAnsi="Times New Roman" w:cs="Times New Roman"/>
          <w:b/>
          <w:bCs/>
          <w:color w:val="1F1F1F"/>
          <w:sz w:val="28"/>
          <w:szCs w:val="28"/>
        </w:rPr>
        <w:t>4. Giao nhiệm vụ:</w:t>
      </w:r>
    </w:p>
    <w:p w14:paraId="6C5A9A29" w14:textId="4C3DEA79" w:rsidR="00C03A21" w:rsidRPr="00FD5D60" w:rsidRDefault="00C03A21" w:rsidP="00141BF6">
      <w:pPr>
        <w:widowControl w:val="0"/>
        <w:pBdr>
          <w:top w:val="nil"/>
          <w:left w:val="nil"/>
          <w:bottom w:val="nil"/>
          <w:right w:val="nil"/>
          <w:between w:val="nil"/>
        </w:pBdr>
        <w:spacing w:line="275" w:lineRule="auto"/>
        <w:ind w:left="-142" w:firstLine="709"/>
        <w:jc w:val="both"/>
        <w:rPr>
          <w:sz w:val="28"/>
          <w:szCs w:val="28"/>
        </w:rPr>
      </w:pPr>
      <w:r w:rsidRPr="00141BF6">
        <w:rPr>
          <w:rFonts w:eastAsia="Arial"/>
          <w:color w:val="1F1F1F"/>
          <w:sz w:val="28"/>
          <w:szCs w:val="28"/>
        </w:rPr>
        <w:t xml:space="preserve">Đồng chí </w:t>
      </w:r>
      <w:r w:rsidR="00141BF6" w:rsidRPr="00141BF6">
        <w:rPr>
          <w:rFonts w:eastAsia="Arial"/>
          <w:color w:val="1F1F1F"/>
          <w:sz w:val="28"/>
          <w:szCs w:val="28"/>
        </w:rPr>
        <w:t>Thái Thành Chung</w:t>
      </w:r>
      <w:r w:rsidRPr="00141BF6">
        <w:rPr>
          <w:rFonts w:eastAsia="Arial"/>
          <w:color w:val="1F1F1F"/>
          <w:sz w:val="28"/>
          <w:szCs w:val="28"/>
        </w:rPr>
        <w:t>:</w:t>
      </w:r>
      <w:r w:rsidRPr="00FD5D60">
        <w:rPr>
          <w:rFonts w:eastAsia="Arial"/>
          <w:color w:val="1F1F1F"/>
          <w:sz w:val="28"/>
          <w:szCs w:val="28"/>
        </w:rPr>
        <w:t xml:space="preserve"> Trực tiếp chỉ đạo công tác phối hợp sản xuất phim tài liệu </w:t>
      </w:r>
      <w:r w:rsidR="00844208" w:rsidRPr="00844208">
        <w:rPr>
          <w:rFonts w:eastAsia="Arial"/>
          <w:color w:val="1F1F1F"/>
          <w:sz w:val="28"/>
          <w:szCs w:val="28"/>
        </w:rPr>
        <w:t xml:space="preserve">kỷ niệm 65 năm ngày truyền thống </w:t>
      </w:r>
      <w:r w:rsidRPr="00FD5D60">
        <w:rPr>
          <w:rFonts w:eastAsia="Arial"/>
          <w:color w:val="1F1F1F"/>
          <w:sz w:val="28"/>
          <w:szCs w:val="28"/>
        </w:rPr>
        <w:t>và các tiết mục văn nghệ phục vụ Lễ kỷ niệm truyền thống của Lữ đoàn 125 Hải quân.</w:t>
      </w:r>
    </w:p>
    <w:p w14:paraId="1598D758" w14:textId="238A18F9" w:rsidR="00E33044" w:rsidRDefault="00E33044" w:rsidP="00E33044">
      <w:pPr>
        <w:widowControl w:val="0"/>
        <w:pBdr>
          <w:top w:val="nil"/>
          <w:left w:val="nil"/>
          <w:bottom w:val="nil"/>
          <w:right w:val="nil"/>
          <w:between w:val="nil"/>
        </w:pBdr>
        <w:spacing w:before="120" w:after="120"/>
        <w:ind w:firstLine="720"/>
        <w:jc w:val="both"/>
        <w:rPr>
          <w:color w:val="000000" w:themeColor="text1"/>
          <w:sz w:val="28"/>
          <w:szCs w:val="28"/>
        </w:rPr>
      </w:pPr>
    </w:p>
    <w:bookmarkEnd w:id="0"/>
    <w:p w14:paraId="2F1741B8" w14:textId="2DDA5534" w:rsidR="00662401" w:rsidRDefault="00662401" w:rsidP="000E23E3">
      <w:pPr>
        <w:spacing w:after="120"/>
        <w:ind w:firstLine="720"/>
        <w:jc w:val="both"/>
        <w:rPr>
          <w:sz w:val="28"/>
          <w:szCs w:val="28"/>
        </w:rPr>
      </w:pPr>
      <w:r w:rsidRPr="00D55A8A">
        <w:rPr>
          <w:color w:val="000000" w:themeColor="text1"/>
          <w:sz w:val="28"/>
          <w:szCs w:val="28"/>
        </w:rPr>
        <w:t>Cuộc họp kết thúc lúc 08 giờ 30 phút cùng ngày./.</w:t>
      </w:r>
    </w:p>
    <w:sectPr w:rsidR="00662401" w:rsidSect="00D567E3">
      <w:headerReference w:type="default" r:id="rId8"/>
      <w:footerReference w:type="even" r:id="rId9"/>
      <w:footerReference w:type="default" r:id="rId10"/>
      <w:headerReference w:type="first" r:id="rId11"/>
      <w:pgSz w:w="11907" w:h="16840" w:code="9"/>
      <w:pgMar w:top="1134" w:right="1134" w:bottom="851" w:left="1701" w:header="426" w:footer="284"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83B45B" w14:textId="77777777" w:rsidR="00DD1BC1" w:rsidRDefault="00DD1BC1">
      <w:r>
        <w:separator/>
      </w:r>
    </w:p>
  </w:endnote>
  <w:endnote w:type="continuationSeparator" w:id="0">
    <w:p w14:paraId="1FBBFB22" w14:textId="77777777" w:rsidR="00DD1BC1" w:rsidRDefault="00DD1B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MC-Ong Do">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VnTimeH">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D2CF2" w14:textId="77777777" w:rsidR="008D24A4" w:rsidRDefault="00A968DC" w:rsidP="004437CB">
    <w:pPr>
      <w:pStyle w:val="Footer"/>
      <w:framePr w:wrap="around" w:vAnchor="text" w:hAnchor="margin" w:xAlign="right" w:y="1"/>
      <w:rPr>
        <w:rStyle w:val="PageNumber"/>
      </w:rPr>
    </w:pPr>
    <w:r>
      <w:rPr>
        <w:rStyle w:val="PageNumber"/>
      </w:rPr>
      <w:fldChar w:fldCharType="begin"/>
    </w:r>
    <w:r w:rsidR="008D24A4">
      <w:rPr>
        <w:rStyle w:val="PageNumber"/>
      </w:rPr>
      <w:instrText xml:space="preserve">PAGE  </w:instrText>
    </w:r>
    <w:r>
      <w:rPr>
        <w:rStyle w:val="PageNumber"/>
      </w:rPr>
      <w:fldChar w:fldCharType="end"/>
    </w:r>
  </w:p>
  <w:p w14:paraId="29122DE9" w14:textId="77777777" w:rsidR="008D24A4" w:rsidRDefault="008D24A4" w:rsidP="00916EB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A86FF" w14:textId="77777777" w:rsidR="008D24A4" w:rsidRDefault="00637FB6" w:rsidP="00637FB6">
    <w:pPr>
      <w:pStyle w:val="Footer"/>
      <w:tabs>
        <w:tab w:val="clear" w:pos="4320"/>
        <w:tab w:val="clear" w:pos="8640"/>
        <w:tab w:val="left" w:pos="5010"/>
      </w:tabs>
      <w:ind w:right="360"/>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75A2E8" w14:textId="77777777" w:rsidR="00DD1BC1" w:rsidRDefault="00DD1BC1">
      <w:r>
        <w:separator/>
      </w:r>
    </w:p>
  </w:footnote>
  <w:footnote w:type="continuationSeparator" w:id="0">
    <w:p w14:paraId="2856EF12" w14:textId="77777777" w:rsidR="00DD1BC1" w:rsidRDefault="00DD1B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8456489"/>
      <w:docPartObj>
        <w:docPartGallery w:val="Page Numbers (Top of Page)"/>
        <w:docPartUnique/>
      </w:docPartObj>
    </w:sdtPr>
    <w:sdtEndPr>
      <w:rPr>
        <w:noProof/>
        <w:sz w:val="26"/>
        <w:szCs w:val="26"/>
      </w:rPr>
    </w:sdtEndPr>
    <w:sdtContent>
      <w:p w14:paraId="045A8C57" w14:textId="33FDDF81" w:rsidR="00637FB6" w:rsidRPr="00924899" w:rsidRDefault="00924899" w:rsidP="00924899">
        <w:pPr>
          <w:pStyle w:val="Header"/>
          <w:jc w:val="center"/>
          <w:rPr>
            <w:sz w:val="26"/>
            <w:szCs w:val="26"/>
          </w:rPr>
        </w:pPr>
        <w:r w:rsidRPr="00924899">
          <w:rPr>
            <w:sz w:val="26"/>
            <w:szCs w:val="26"/>
          </w:rPr>
          <w:fldChar w:fldCharType="begin"/>
        </w:r>
        <w:r w:rsidRPr="00924899">
          <w:rPr>
            <w:sz w:val="26"/>
            <w:szCs w:val="26"/>
          </w:rPr>
          <w:instrText xml:space="preserve"> PAGE   \* MERGEFORMAT </w:instrText>
        </w:r>
        <w:r w:rsidRPr="00924899">
          <w:rPr>
            <w:sz w:val="26"/>
            <w:szCs w:val="26"/>
          </w:rPr>
          <w:fldChar w:fldCharType="separate"/>
        </w:r>
        <w:r w:rsidR="00CD6872">
          <w:rPr>
            <w:noProof/>
            <w:sz w:val="26"/>
            <w:szCs w:val="26"/>
          </w:rPr>
          <w:t>2</w:t>
        </w:r>
        <w:r w:rsidRPr="00924899">
          <w:rPr>
            <w:noProof/>
            <w:sz w:val="26"/>
            <w:szCs w:val="26"/>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154C1" w14:textId="4C3D39C3" w:rsidR="00924899" w:rsidRDefault="00924899">
    <w:pPr>
      <w:pStyle w:val="Header"/>
      <w:jc w:val="center"/>
    </w:pPr>
  </w:p>
  <w:p w14:paraId="181A4A87" w14:textId="77777777" w:rsidR="0094079C" w:rsidRDefault="0094079C" w:rsidP="0094079C">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82403"/>
    <w:multiLevelType w:val="multilevel"/>
    <w:tmpl w:val="610ED0FA"/>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6CA1401"/>
    <w:multiLevelType w:val="multilevel"/>
    <w:tmpl w:val="3FDC262A"/>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B3A551C"/>
    <w:multiLevelType w:val="multilevel"/>
    <w:tmpl w:val="C7801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966C7F"/>
    <w:multiLevelType w:val="multilevel"/>
    <w:tmpl w:val="1424F276"/>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0EEA5996"/>
    <w:multiLevelType w:val="multilevel"/>
    <w:tmpl w:val="516CF0B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0F6004C1"/>
    <w:multiLevelType w:val="multilevel"/>
    <w:tmpl w:val="4574D942"/>
    <w:lvl w:ilvl="0">
      <w:start w:val="1"/>
      <w:numFmt w:val="decimal"/>
      <w:lvlText w:val="%1."/>
      <w:lvlJc w:val="left"/>
      <w:pPr>
        <w:ind w:left="480" w:hanging="360"/>
      </w:pPr>
      <w:rPr>
        <w:rFonts w:ascii="Times New Roman" w:eastAsia="Arial" w:hAnsi="Times New Roman" w:cs="Times New Roman" w:hint="default"/>
        <w:b w:val="0"/>
        <w:bCs w:val="0"/>
        <w:i w:val="0"/>
        <w:iCs w:val="0"/>
        <w:smallCaps w:val="0"/>
        <w:strike w:val="0"/>
        <w:color w:val="000000"/>
        <w:sz w:val="28"/>
        <w:szCs w:val="28"/>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11DC5700"/>
    <w:multiLevelType w:val="multilevel"/>
    <w:tmpl w:val="04E40184"/>
    <w:lvl w:ilvl="0">
      <w:start w:val="1"/>
      <w:numFmt w:val="decimal"/>
      <w:lvlText w:val="%1."/>
      <w:lvlJc w:val="left"/>
      <w:pPr>
        <w:ind w:left="480" w:hanging="360"/>
      </w:pPr>
      <w:rPr>
        <w:rFonts w:ascii="Times New Roman" w:eastAsia="Arial" w:hAnsi="Times New Roman" w:cs="Times New Roman" w:hint="default"/>
        <w:b/>
        <w:bCs w:val="0"/>
        <w:i w:val="0"/>
        <w:iCs w:val="0"/>
        <w:smallCaps w:val="0"/>
        <w:strike w:val="0"/>
        <w:color w:val="000000"/>
        <w:sz w:val="28"/>
        <w:szCs w:val="28"/>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13106F8F"/>
    <w:multiLevelType w:val="multilevel"/>
    <w:tmpl w:val="D5B625C2"/>
    <w:lvl w:ilvl="0">
      <w:start w:val="1"/>
      <w:numFmt w:val="decimal"/>
      <w:lvlText w:val="%1."/>
      <w:lvlJc w:val="left"/>
      <w:pPr>
        <w:ind w:left="480" w:hanging="360"/>
      </w:pPr>
      <w:rPr>
        <w:rFonts w:ascii="Times New Roman" w:eastAsia="Arial" w:hAnsi="Times New Roman" w:cs="Times New Roman"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17635890"/>
    <w:multiLevelType w:val="hybridMultilevel"/>
    <w:tmpl w:val="EEC49CE8"/>
    <w:lvl w:ilvl="0" w:tplc="CC80E864">
      <w:start w:val="24"/>
      <w:numFmt w:val="bullet"/>
      <w:lvlText w:val="-"/>
      <w:lvlJc w:val="left"/>
      <w:pPr>
        <w:tabs>
          <w:tab w:val="num" w:pos="360"/>
        </w:tabs>
        <w:ind w:left="360" w:hanging="360"/>
      </w:pPr>
      <w:rPr>
        <w:rFonts w:ascii="Times New Roman" w:eastAsia="Times New Roman" w:hAnsi="Times New Roman" w:cs="Times New Roman" w:hint="default"/>
        <w:b/>
        <w:i/>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1C743889"/>
    <w:multiLevelType w:val="hybridMultilevel"/>
    <w:tmpl w:val="AF04BEB2"/>
    <w:lvl w:ilvl="0" w:tplc="601C6DA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EA5EB8"/>
    <w:multiLevelType w:val="hybridMultilevel"/>
    <w:tmpl w:val="F036096E"/>
    <w:lvl w:ilvl="0" w:tplc="DFA8C9BC">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FAD7902"/>
    <w:multiLevelType w:val="multilevel"/>
    <w:tmpl w:val="33222092"/>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23483877"/>
    <w:multiLevelType w:val="multilevel"/>
    <w:tmpl w:val="DEBEB552"/>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25D04C7C"/>
    <w:multiLevelType w:val="hybridMultilevel"/>
    <w:tmpl w:val="55144DDC"/>
    <w:lvl w:ilvl="0" w:tplc="19F04AFE">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D401BDA"/>
    <w:multiLevelType w:val="multilevel"/>
    <w:tmpl w:val="74429E18"/>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2E1B09BC"/>
    <w:multiLevelType w:val="hybridMultilevel"/>
    <w:tmpl w:val="44248ABA"/>
    <w:lvl w:ilvl="0" w:tplc="DE74B604">
      <w:start w:val="24"/>
      <w:numFmt w:val="bullet"/>
      <w:lvlText w:val="-"/>
      <w:lvlJc w:val="left"/>
      <w:pPr>
        <w:tabs>
          <w:tab w:val="num" w:pos="216"/>
        </w:tabs>
        <w:ind w:left="216" w:hanging="216"/>
      </w:pPr>
      <w:rPr>
        <w:rFonts w:ascii="Times New Roman" w:eastAsia="Times New Roman" w:hAnsi="Times New Roman" w:cs="Times New Roman" w:hint="default"/>
        <w:b/>
        <w:i/>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FD83ED2"/>
    <w:multiLevelType w:val="multilevel"/>
    <w:tmpl w:val="EEC49CE8"/>
    <w:lvl w:ilvl="0">
      <w:start w:val="24"/>
      <w:numFmt w:val="bullet"/>
      <w:lvlText w:val="-"/>
      <w:lvlJc w:val="left"/>
      <w:pPr>
        <w:tabs>
          <w:tab w:val="num" w:pos="360"/>
        </w:tabs>
        <w:ind w:left="360" w:hanging="360"/>
      </w:pPr>
      <w:rPr>
        <w:rFonts w:ascii="Times New Roman" w:eastAsia="Times New Roman" w:hAnsi="Times New Roman" w:cs="Times New Roman" w:hint="default"/>
        <w:b/>
        <w:i/>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31D90134"/>
    <w:multiLevelType w:val="multilevel"/>
    <w:tmpl w:val="A4861240"/>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3B3B1114"/>
    <w:multiLevelType w:val="hybridMultilevel"/>
    <w:tmpl w:val="0592F932"/>
    <w:lvl w:ilvl="0" w:tplc="F6328E78">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F23635C"/>
    <w:multiLevelType w:val="hybridMultilevel"/>
    <w:tmpl w:val="76422D0A"/>
    <w:lvl w:ilvl="0" w:tplc="360854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FED2E74"/>
    <w:multiLevelType w:val="multilevel"/>
    <w:tmpl w:val="87BCC398"/>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 w15:restartNumberingAfterBreak="0">
    <w:nsid w:val="47205268"/>
    <w:multiLevelType w:val="multilevel"/>
    <w:tmpl w:val="6F12634C"/>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 w15:restartNumberingAfterBreak="0">
    <w:nsid w:val="48B63EFA"/>
    <w:multiLevelType w:val="multilevel"/>
    <w:tmpl w:val="6DE45A26"/>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3" w15:restartNumberingAfterBreak="0">
    <w:nsid w:val="48C56ACB"/>
    <w:multiLevelType w:val="hybridMultilevel"/>
    <w:tmpl w:val="BDC00490"/>
    <w:lvl w:ilvl="0" w:tplc="AE9C149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4A1377CF"/>
    <w:multiLevelType w:val="multilevel"/>
    <w:tmpl w:val="2BE8F13C"/>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5" w15:restartNumberingAfterBreak="0">
    <w:nsid w:val="4A987934"/>
    <w:multiLevelType w:val="hybridMultilevel"/>
    <w:tmpl w:val="787465A6"/>
    <w:lvl w:ilvl="0" w:tplc="15860E6C">
      <w:start w:val="24"/>
      <w:numFmt w:val="bullet"/>
      <w:lvlText w:val="-"/>
      <w:lvlJc w:val="left"/>
      <w:pPr>
        <w:tabs>
          <w:tab w:val="num" w:pos="216"/>
        </w:tabs>
        <w:ind w:left="216" w:hanging="216"/>
      </w:pPr>
      <w:rPr>
        <w:rFonts w:ascii="Times New Roman" w:eastAsia="Times New Roman" w:hAnsi="Times New Roman" w:cs="Times New Roman" w:hint="default"/>
        <w:b w:val="0"/>
        <w:i w:val="0"/>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6" w15:restartNumberingAfterBreak="0">
    <w:nsid w:val="5167313C"/>
    <w:multiLevelType w:val="multilevel"/>
    <w:tmpl w:val="F34A204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7" w15:restartNumberingAfterBreak="0">
    <w:nsid w:val="527A5206"/>
    <w:multiLevelType w:val="multilevel"/>
    <w:tmpl w:val="DD4649B0"/>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8" w15:restartNumberingAfterBreak="0">
    <w:nsid w:val="58DB1F93"/>
    <w:multiLevelType w:val="hybridMultilevel"/>
    <w:tmpl w:val="0994BAC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9" w15:restartNumberingAfterBreak="0">
    <w:nsid w:val="5E7B567E"/>
    <w:multiLevelType w:val="multilevel"/>
    <w:tmpl w:val="D21E5B9A"/>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0" w15:restartNumberingAfterBreak="0">
    <w:nsid w:val="623602B0"/>
    <w:multiLevelType w:val="multilevel"/>
    <w:tmpl w:val="A7BC684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1" w15:restartNumberingAfterBreak="0">
    <w:nsid w:val="64473E05"/>
    <w:multiLevelType w:val="multilevel"/>
    <w:tmpl w:val="E8883AB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2" w15:restartNumberingAfterBreak="0">
    <w:nsid w:val="64EB69EC"/>
    <w:multiLevelType w:val="multilevel"/>
    <w:tmpl w:val="9F724B46"/>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3" w15:restartNumberingAfterBreak="0">
    <w:nsid w:val="65AD57EA"/>
    <w:multiLevelType w:val="multilevel"/>
    <w:tmpl w:val="D9C88A9C"/>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4" w15:restartNumberingAfterBreak="0">
    <w:nsid w:val="6F28117A"/>
    <w:multiLevelType w:val="multilevel"/>
    <w:tmpl w:val="5146634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5" w15:restartNumberingAfterBreak="0">
    <w:nsid w:val="6FB076E7"/>
    <w:multiLevelType w:val="multilevel"/>
    <w:tmpl w:val="B202AEAA"/>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6" w15:restartNumberingAfterBreak="0">
    <w:nsid w:val="764B62D5"/>
    <w:multiLevelType w:val="hybridMultilevel"/>
    <w:tmpl w:val="9B5A753C"/>
    <w:lvl w:ilvl="0" w:tplc="E3A0FD84">
      <w:start w:val="1"/>
      <w:numFmt w:val="bullet"/>
      <w:lvlText w:val="-"/>
      <w:lvlJc w:val="left"/>
      <w:pPr>
        <w:ind w:left="720" w:hanging="360"/>
      </w:pPr>
      <w:rPr>
        <w:rFonts w:ascii=".TMC-Ong Do" w:hAnsi=".TMC-Ong Do"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7B76F88"/>
    <w:multiLevelType w:val="multilevel"/>
    <w:tmpl w:val="1DEC3062"/>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8" w15:restartNumberingAfterBreak="0">
    <w:nsid w:val="781643D9"/>
    <w:multiLevelType w:val="hybridMultilevel"/>
    <w:tmpl w:val="A0FA093E"/>
    <w:lvl w:ilvl="0" w:tplc="DC3EC8FA">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791C01D8"/>
    <w:multiLevelType w:val="multilevel"/>
    <w:tmpl w:val="EEC49CE8"/>
    <w:lvl w:ilvl="0">
      <w:start w:val="24"/>
      <w:numFmt w:val="bullet"/>
      <w:lvlText w:val="-"/>
      <w:lvlJc w:val="left"/>
      <w:pPr>
        <w:tabs>
          <w:tab w:val="num" w:pos="360"/>
        </w:tabs>
        <w:ind w:left="360" w:hanging="360"/>
      </w:pPr>
      <w:rPr>
        <w:rFonts w:ascii="Times New Roman" w:eastAsia="Times New Roman" w:hAnsi="Times New Roman" w:cs="Times New Roman" w:hint="default"/>
        <w:b/>
        <w:i/>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num w:numId="1" w16cid:durableId="303244651">
    <w:abstractNumId w:val="8"/>
  </w:num>
  <w:num w:numId="2" w16cid:durableId="370303330">
    <w:abstractNumId w:val="39"/>
  </w:num>
  <w:num w:numId="3" w16cid:durableId="1047265877">
    <w:abstractNumId w:val="16"/>
  </w:num>
  <w:num w:numId="4" w16cid:durableId="950823121">
    <w:abstractNumId w:val="25"/>
  </w:num>
  <w:num w:numId="5" w16cid:durableId="1776751524">
    <w:abstractNumId w:val="15"/>
  </w:num>
  <w:num w:numId="6" w16cid:durableId="32312396">
    <w:abstractNumId w:val="6"/>
  </w:num>
  <w:num w:numId="7" w16cid:durableId="638614703">
    <w:abstractNumId w:val="22"/>
  </w:num>
  <w:num w:numId="8" w16cid:durableId="35200645">
    <w:abstractNumId w:val="35"/>
  </w:num>
  <w:num w:numId="9" w16cid:durableId="1631668888">
    <w:abstractNumId w:val="5"/>
  </w:num>
  <w:num w:numId="10" w16cid:durableId="674961643">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11" w16cid:durableId="1752309699">
    <w:abstractNumId w:val="4"/>
  </w:num>
  <w:num w:numId="12" w16cid:durableId="759840441">
    <w:abstractNumId w:val="7"/>
  </w:num>
  <w:num w:numId="13" w16cid:durableId="1989674453">
    <w:abstractNumId w:val="30"/>
  </w:num>
  <w:num w:numId="14" w16cid:durableId="193614552">
    <w:abstractNumId w:val="34"/>
  </w:num>
  <w:num w:numId="15" w16cid:durableId="212278614">
    <w:abstractNumId w:val="31"/>
  </w:num>
  <w:num w:numId="16" w16cid:durableId="131211582">
    <w:abstractNumId w:val="26"/>
  </w:num>
  <w:num w:numId="17" w16cid:durableId="1484007402">
    <w:abstractNumId w:val="28"/>
  </w:num>
  <w:num w:numId="18" w16cid:durableId="22901822">
    <w:abstractNumId w:val="36"/>
  </w:num>
  <w:num w:numId="19" w16cid:durableId="28801609">
    <w:abstractNumId w:val="9"/>
  </w:num>
  <w:num w:numId="20" w16cid:durableId="1412391113">
    <w:abstractNumId w:val="19"/>
  </w:num>
  <w:num w:numId="21" w16cid:durableId="1051265438">
    <w:abstractNumId w:val="10"/>
  </w:num>
  <w:num w:numId="22" w16cid:durableId="2130665895">
    <w:abstractNumId w:val="13"/>
  </w:num>
  <w:num w:numId="23" w16cid:durableId="65038251">
    <w:abstractNumId w:val="18"/>
  </w:num>
  <w:num w:numId="24" w16cid:durableId="572129288">
    <w:abstractNumId w:val="38"/>
  </w:num>
  <w:num w:numId="25" w16cid:durableId="1936745495">
    <w:abstractNumId w:val="14"/>
  </w:num>
  <w:num w:numId="26" w16cid:durableId="1200631191">
    <w:abstractNumId w:val="1"/>
  </w:num>
  <w:num w:numId="27" w16cid:durableId="13578186">
    <w:abstractNumId w:val="32"/>
  </w:num>
  <w:num w:numId="28" w16cid:durableId="1332098668">
    <w:abstractNumId w:val="24"/>
  </w:num>
  <w:num w:numId="29" w16cid:durableId="928998812">
    <w:abstractNumId w:val="12"/>
  </w:num>
  <w:num w:numId="30" w16cid:durableId="475226656">
    <w:abstractNumId w:val="0"/>
  </w:num>
  <w:num w:numId="31" w16cid:durableId="1872378841">
    <w:abstractNumId w:val="21"/>
  </w:num>
  <w:num w:numId="32" w16cid:durableId="721178658">
    <w:abstractNumId w:val="17"/>
  </w:num>
  <w:num w:numId="33" w16cid:durableId="1577863380">
    <w:abstractNumId w:val="29"/>
  </w:num>
  <w:num w:numId="34" w16cid:durableId="426774748">
    <w:abstractNumId w:val="33"/>
  </w:num>
  <w:num w:numId="35" w16cid:durableId="1329092933">
    <w:abstractNumId w:val="37"/>
  </w:num>
  <w:num w:numId="36" w16cid:durableId="780878151">
    <w:abstractNumId w:val="23"/>
  </w:num>
  <w:num w:numId="37" w16cid:durableId="1140148862">
    <w:abstractNumId w:val="20"/>
  </w:num>
  <w:num w:numId="38" w16cid:durableId="1459645949">
    <w:abstractNumId w:val="11"/>
  </w:num>
  <w:num w:numId="39" w16cid:durableId="1125001925">
    <w:abstractNumId w:val="3"/>
  </w:num>
  <w:num w:numId="40" w16cid:durableId="172926196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proofState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63"/>
  <w:displayHorizontalDrawingGridEvery w:val="0"/>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70E6"/>
    <w:rsid w:val="00001A5D"/>
    <w:rsid w:val="000068AC"/>
    <w:rsid w:val="000112E7"/>
    <w:rsid w:val="000202EC"/>
    <w:rsid w:val="0002084F"/>
    <w:rsid w:val="0002234F"/>
    <w:rsid w:val="00022E0F"/>
    <w:rsid w:val="000271FA"/>
    <w:rsid w:val="0003097C"/>
    <w:rsid w:val="00031023"/>
    <w:rsid w:val="00034424"/>
    <w:rsid w:val="00040F1D"/>
    <w:rsid w:val="00047290"/>
    <w:rsid w:val="00051DEB"/>
    <w:rsid w:val="0006001C"/>
    <w:rsid w:val="000618B7"/>
    <w:rsid w:val="0006572A"/>
    <w:rsid w:val="000665E0"/>
    <w:rsid w:val="00075C6C"/>
    <w:rsid w:val="00083990"/>
    <w:rsid w:val="00083CA9"/>
    <w:rsid w:val="000932FA"/>
    <w:rsid w:val="00094E65"/>
    <w:rsid w:val="00095CEE"/>
    <w:rsid w:val="00095E6F"/>
    <w:rsid w:val="000A00DA"/>
    <w:rsid w:val="000A0A7A"/>
    <w:rsid w:val="000A0B70"/>
    <w:rsid w:val="000A0CA4"/>
    <w:rsid w:val="000A622E"/>
    <w:rsid w:val="000A72B8"/>
    <w:rsid w:val="000A77E7"/>
    <w:rsid w:val="000B1BD3"/>
    <w:rsid w:val="000B27F1"/>
    <w:rsid w:val="000B2B69"/>
    <w:rsid w:val="000B3A60"/>
    <w:rsid w:val="000B69F1"/>
    <w:rsid w:val="000B79E7"/>
    <w:rsid w:val="000C4360"/>
    <w:rsid w:val="000C47C9"/>
    <w:rsid w:val="000C520E"/>
    <w:rsid w:val="000C7069"/>
    <w:rsid w:val="000D3A2E"/>
    <w:rsid w:val="000D77B3"/>
    <w:rsid w:val="000E23E3"/>
    <w:rsid w:val="000E4EEE"/>
    <w:rsid w:val="000E7A98"/>
    <w:rsid w:val="000E7CB3"/>
    <w:rsid w:val="00106930"/>
    <w:rsid w:val="0010721A"/>
    <w:rsid w:val="0011596A"/>
    <w:rsid w:val="00115D6B"/>
    <w:rsid w:val="00116CD0"/>
    <w:rsid w:val="00124AE2"/>
    <w:rsid w:val="00132239"/>
    <w:rsid w:val="00133BFB"/>
    <w:rsid w:val="00136F57"/>
    <w:rsid w:val="0013738B"/>
    <w:rsid w:val="00137923"/>
    <w:rsid w:val="00141BF6"/>
    <w:rsid w:val="00142FA3"/>
    <w:rsid w:val="001445A3"/>
    <w:rsid w:val="001458C8"/>
    <w:rsid w:val="00151F4B"/>
    <w:rsid w:val="00152709"/>
    <w:rsid w:val="001536D8"/>
    <w:rsid w:val="00161E0E"/>
    <w:rsid w:val="00161F66"/>
    <w:rsid w:val="001667FA"/>
    <w:rsid w:val="001671B6"/>
    <w:rsid w:val="00175A72"/>
    <w:rsid w:val="00176624"/>
    <w:rsid w:val="00181875"/>
    <w:rsid w:val="00181B03"/>
    <w:rsid w:val="00181CB0"/>
    <w:rsid w:val="00183C8F"/>
    <w:rsid w:val="0018452A"/>
    <w:rsid w:val="00187128"/>
    <w:rsid w:val="00191699"/>
    <w:rsid w:val="00194664"/>
    <w:rsid w:val="001966DC"/>
    <w:rsid w:val="001B0DB1"/>
    <w:rsid w:val="001B11EA"/>
    <w:rsid w:val="001B7158"/>
    <w:rsid w:val="001C0E96"/>
    <w:rsid w:val="001C6650"/>
    <w:rsid w:val="001D3AE5"/>
    <w:rsid w:val="001E4FDC"/>
    <w:rsid w:val="001E5300"/>
    <w:rsid w:val="001F443B"/>
    <w:rsid w:val="001F4ACD"/>
    <w:rsid w:val="002115DD"/>
    <w:rsid w:val="0021630D"/>
    <w:rsid w:val="002168C6"/>
    <w:rsid w:val="002214D3"/>
    <w:rsid w:val="002223CE"/>
    <w:rsid w:val="00227F78"/>
    <w:rsid w:val="0023508E"/>
    <w:rsid w:val="002351BA"/>
    <w:rsid w:val="00241861"/>
    <w:rsid w:val="0027042B"/>
    <w:rsid w:val="0027304B"/>
    <w:rsid w:val="00274BA2"/>
    <w:rsid w:val="002803C6"/>
    <w:rsid w:val="0028586B"/>
    <w:rsid w:val="00285F79"/>
    <w:rsid w:val="00286674"/>
    <w:rsid w:val="0028721B"/>
    <w:rsid w:val="002877C8"/>
    <w:rsid w:val="002904AB"/>
    <w:rsid w:val="00290BC7"/>
    <w:rsid w:val="0029307A"/>
    <w:rsid w:val="00293DAA"/>
    <w:rsid w:val="002A3CD9"/>
    <w:rsid w:val="002A4E42"/>
    <w:rsid w:val="002A6427"/>
    <w:rsid w:val="002A6E84"/>
    <w:rsid w:val="002A7142"/>
    <w:rsid w:val="002B0787"/>
    <w:rsid w:val="002B09AB"/>
    <w:rsid w:val="002B2BEC"/>
    <w:rsid w:val="002B4F43"/>
    <w:rsid w:val="002B5708"/>
    <w:rsid w:val="002C0BC4"/>
    <w:rsid w:val="002C1A45"/>
    <w:rsid w:val="002C5E8A"/>
    <w:rsid w:val="002C5EA1"/>
    <w:rsid w:val="002D075D"/>
    <w:rsid w:val="002D0B62"/>
    <w:rsid w:val="002D1BBC"/>
    <w:rsid w:val="002D1F27"/>
    <w:rsid w:val="002D7841"/>
    <w:rsid w:val="002E4828"/>
    <w:rsid w:val="002E6080"/>
    <w:rsid w:val="002F231D"/>
    <w:rsid w:val="002F4881"/>
    <w:rsid w:val="002F609E"/>
    <w:rsid w:val="002F7683"/>
    <w:rsid w:val="003059A3"/>
    <w:rsid w:val="003105BE"/>
    <w:rsid w:val="0031396C"/>
    <w:rsid w:val="00314AB3"/>
    <w:rsid w:val="00316769"/>
    <w:rsid w:val="00316D21"/>
    <w:rsid w:val="00322FA9"/>
    <w:rsid w:val="00326D9E"/>
    <w:rsid w:val="003273DD"/>
    <w:rsid w:val="00330231"/>
    <w:rsid w:val="00332EE4"/>
    <w:rsid w:val="003330E9"/>
    <w:rsid w:val="0033342F"/>
    <w:rsid w:val="003353AF"/>
    <w:rsid w:val="00335737"/>
    <w:rsid w:val="003373CE"/>
    <w:rsid w:val="00342D5B"/>
    <w:rsid w:val="00343214"/>
    <w:rsid w:val="003479CE"/>
    <w:rsid w:val="00353764"/>
    <w:rsid w:val="0035590A"/>
    <w:rsid w:val="003570E6"/>
    <w:rsid w:val="00361721"/>
    <w:rsid w:val="00381F23"/>
    <w:rsid w:val="003834D9"/>
    <w:rsid w:val="0038485E"/>
    <w:rsid w:val="00385264"/>
    <w:rsid w:val="00390E1A"/>
    <w:rsid w:val="00391080"/>
    <w:rsid w:val="00393594"/>
    <w:rsid w:val="003977D0"/>
    <w:rsid w:val="003A2295"/>
    <w:rsid w:val="003A60D5"/>
    <w:rsid w:val="003B0D05"/>
    <w:rsid w:val="003B7BE5"/>
    <w:rsid w:val="003B7E65"/>
    <w:rsid w:val="003C0E40"/>
    <w:rsid w:val="003C0FE0"/>
    <w:rsid w:val="003C1E8A"/>
    <w:rsid w:val="003C322A"/>
    <w:rsid w:val="003C59F4"/>
    <w:rsid w:val="003C7274"/>
    <w:rsid w:val="003D004B"/>
    <w:rsid w:val="003D475D"/>
    <w:rsid w:val="003D62EB"/>
    <w:rsid w:val="003D7691"/>
    <w:rsid w:val="003E0A3E"/>
    <w:rsid w:val="003E26A8"/>
    <w:rsid w:val="003E54AB"/>
    <w:rsid w:val="003E5A54"/>
    <w:rsid w:val="003F1CED"/>
    <w:rsid w:val="003F5EFE"/>
    <w:rsid w:val="003F763B"/>
    <w:rsid w:val="003F7F75"/>
    <w:rsid w:val="00402F55"/>
    <w:rsid w:val="00402F60"/>
    <w:rsid w:val="00411A86"/>
    <w:rsid w:val="004211F5"/>
    <w:rsid w:val="00425F93"/>
    <w:rsid w:val="004358A4"/>
    <w:rsid w:val="00437F1C"/>
    <w:rsid w:val="004437CB"/>
    <w:rsid w:val="00444C29"/>
    <w:rsid w:val="0044512D"/>
    <w:rsid w:val="004517E1"/>
    <w:rsid w:val="00460004"/>
    <w:rsid w:val="004639AD"/>
    <w:rsid w:val="004670A1"/>
    <w:rsid w:val="0046747E"/>
    <w:rsid w:val="00471501"/>
    <w:rsid w:val="00471583"/>
    <w:rsid w:val="00472EB8"/>
    <w:rsid w:val="0048153D"/>
    <w:rsid w:val="0048362A"/>
    <w:rsid w:val="00486BE4"/>
    <w:rsid w:val="00490732"/>
    <w:rsid w:val="004907BD"/>
    <w:rsid w:val="00491931"/>
    <w:rsid w:val="00495CF3"/>
    <w:rsid w:val="004A0261"/>
    <w:rsid w:val="004A5839"/>
    <w:rsid w:val="004A7858"/>
    <w:rsid w:val="004B0261"/>
    <w:rsid w:val="004B0559"/>
    <w:rsid w:val="004B753B"/>
    <w:rsid w:val="004C0B1C"/>
    <w:rsid w:val="004C1C9A"/>
    <w:rsid w:val="004C2FE8"/>
    <w:rsid w:val="004C6224"/>
    <w:rsid w:val="004D3A0C"/>
    <w:rsid w:val="004D4E3C"/>
    <w:rsid w:val="004D61D8"/>
    <w:rsid w:val="004E10B8"/>
    <w:rsid w:val="004E31EC"/>
    <w:rsid w:val="004F33F4"/>
    <w:rsid w:val="0050247E"/>
    <w:rsid w:val="00510B98"/>
    <w:rsid w:val="0051447F"/>
    <w:rsid w:val="00516901"/>
    <w:rsid w:val="00520C3C"/>
    <w:rsid w:val="0052317C"/>
    <w:rsid w:val="0052590D"/>
    <w:rsid w:val="00531F23"/>
    <w:rsid w:val="0053545F"/>
    <w:rsid w:val="0053737F"/>
    <w:rsid w:val="00540E4D"/>
    <w:rsid w:val="00543D81"/>
    <w:rsid w:val="005474B7"/>
    <w:rsid w:val="00556232"/>
    <w:rsid w:val="0056276F"/>
    <w:rsid w:val="00566233"/>
    <w:rsid w:val="005766AC"/>
    <w:rsid w:val="00577262"/>
    <w:rsid w:val="00582154"/>
    <w:rsid w:val="005853A3"/>
    <w:rsid w:val="00590C8D"/>
    <w:rsid w:val="00593058"/>
    <w:rsid w:val="005A00E3"/>
    <w:rsid w:val="005A4376"/>
    <w:rsid w:val="005A5281"/>
    <w:rsid w:val="005A5CAC"/>
    <w:rsid w:val="005B140F"/>
    <w:rsid w:val="005B4499"/>
    <w:rsid w:val="005B58C8"/>
    <w:rsid w:val="005B76C6"/>
    <w:rsid w:val="005D11C3"/>
    <w:rsid w:val="005D254D"/>
    <w:rsid w:val="005D301D"/>
    <w:rsid w:val="005D30A0"/>
    <w:rsid w:val="005D6BCE"/>
    <w:rsid w:val="005E2446"/>
    <w:rsid w:val="005E6BFF"/>
    <w:rsid w:val="005E6F36"/>
    <w:rsid w:val="005F0FA4"/>
    <w:rsid w:val="005F1CB3"/>
    <w:rsid w:val="005F25F5"/>
    <w:rsid w:val="005F490A"/>
    <w:rsid w:val="005F4F9F"/>
    <w:rsid w:val="005F66A8"/>
    <w:rsid w:val="00601CF4"/>
    <w:rsid w:val="00602A63"/>
    <w:rsid w:val="00603EAA"/>
    <w:rsid w:val="00606045"/>
    <w:rsid w:val="00610D3F"/>
    <w:rsid w:val="00616672"/>
    <w:rsid w:val="00617024"/>
    <w:rsid w:val="006223B8"/>
    <w:rsid w:val="006227B3"/>
    <w:rsid w:val="00625355"/>
    <w:rsid w:val="00631356"/>
    <w:rsid w:val="006339E6"/>
    <w:rsid w:val="0063446E"/>
    <w:rsid w:val="00635A98"/>
    <w:rsid w:val="00637FB6"/>
    <w:rsid w:val="006409EC"/>
    <w:rsid w:val="006418CA"/>
    <w:rsid w:val="00642C05"/>
    <w:rsid w:val="00642C87"/>
    <w:rsid w:val="0064513F"/>
    <w:rsid w:val="00645D52"/>
    <w:rsid w:val="00646A65"/>
    <w:rsid w:val="006559E2"/>
    <w:rsid w:val="00655DCE"/>
    <w:rsid w:val="00661162"/>
    <w:rsid w:val="00661481"/>
    <w:rsid w:val="00662401"/>
    <w:rsid w:val="00663973"/>
    <w:rsid w:val="006652EE"/>
    <w:rsid w:val="00670775"/>
    <w:rsid w:val="006711F8"/>
    <w:rsid w:val="00672655"/>
    <w:rsid w:val="00673B5B"/>
    <w:rsid w:val="00675A7F"/>
    <w:rsid w:val="00681D09"/>
    <w:rsid w:val="006840D6"/>
    <w:rsid w:val="00685F04"/>
    <w:rsid w:val="0069182F"/>
    <w:rsid w:val="0069436D"/>
    <w:rsid w:val="00697051"/>
    <w:rsid w:val="00697059"/>
    <w:rsid w:val="006A1EBE"/>
    <w:rsid w:val="006A2123"/>
    <w:rsid w:val="006A62C9"/>
    <w:rsid w:val="006B6E53"/>
    <w:rsid w:val="006B7435"/>
    <w:rsid w:val="006C00AA"/>
    <w:rsid w:val="006C5330"/>
    <w:rsid w:val="006C58BF"/>
    <w:rsid w:val="006C6267"/>
    <w:rsid w:val="006C7014"/>
    <w:rsid w:val="006D1BD1"/>
    <w:rsid w:val="006D32FF"/>
    <w:rsid w:val="006D33CD"/>
    <w:rsid w:val="006D3797"/>
    <w:rsid w:val="006D493A"/>
    <w:rsid w:val="006D63FF"/>
    <w:rsid w:val="006E0E89"/>
    <w:rsid w:val="006E51C1"/>
    <w:rsid w:val="006E55C1"/>
    <w:rsid w:val="006E66D8"/>
    <w:rsid w:val="006E7CB5"/>
    <w:rsid w:val="006F60A5"/>
    <w:rsid w:val="006F6FC4"/>
    <w:rsid w:val="00700D1C"/>
    <w:rsid w:val="00701E7D"/>
    <w:rsid w:val="0070368B"/>
    <w:rsid w:val="007100EC"/>
    <w:rsid w:val="00710280"/>
    <w:rsid w:val="00710E4A"/>
    <w:rsid w:val="007141BF"/>
    <w:rsid w:val="00715270"/>
    <w:rsid w:val="00715549"/>
    <w:rsid w:val="00716AD5"/>
    <w:rsid w:val="00717449"/>
    <w:rsid w:val="00722922"/>
    <w:rsid w:val="0072333F"/>
    <w:rsid w:val="00725AD0"/>
    <w:rsid w:val="00726FD8"/>
    <w:rsid w:val="00727311"/>
    <w:rsid w:val="007352B5"/>
    <w:rsid w:val="0074044A"/>
    <w:rsid w:val="00745CA9"/>
    <w:rsid w:val="00747A58"/>
    <w:rsid w:val="00753326"/>
    <w:rsid w:val="00755D90"/>
    <w:rsid w:val="007619FD"/>
    <w:rsid w:val="00762335"/>
    <w:rsid w:val="00764224"/>
    <w:rsid w:val="007650F8"/>
    <w:rsid w:val="00765F00"/>
    <w:rsid w:val="007670AA"/>
    <w:rsid w:val="00776AE6"/>
    <w:rsid w:val="00776B36"/>
    <w:rsid w:val="00777220"/>
    <w:rsid w:val="00780958"/>
    <w:rsid w:val="0078153E"/>
    <w:rsid w:val="007820F2"/>
    <w:rsid w:val="007843A2"/>
    <w:rsid w:val="00790512"/>
    <w:rsid w:val="00792213"/>
    <w:rsid w:val="00792EE4"/>
    <w:rsid w:val="00793F15"/>
    <w:rsid w:val="0079564F"/>
    <w:rsid w:val="0079773A"/>
    <w:rsid w:val="007A1639"/>
    <w:rsid w:val="007B2BC2"/>
    <w:rsid w:val="007B5848"/>
    <w:rsid w:val="007B6396"/>
    <w:rsid w:val="007C1BAA"/>
    <w:rsid w:val="007D14AE"/>
    <w:rsid w:val="007D1CAB"/>
    <w:rsid w:val="007D5A1C"/>
    <w:rsid w:val="007E089E"/>
    <w:rsid w:val="007E17B1"/>
    <w:rsid w:val="007E18C4"/>
    <w:rsid w:val="007E3AE4"/>
    <w:rsid w:val="007E4E31"/>
    <w:rsid w:val="007F0780"/>
    <w:rsid w:val="007F363C"/>
    <w:rsid w:val="007F6F21"/>
    <w:rsid w:val="007F7AA8"/>
    <w:rsid w:val="008005F6"/>
    <w:rsid w:val="00801798"/>
    <w:rsid w:val="008045CF"/>
    <w:rsid w:val="00807A49"/>
    <w:rsid w:val="00811C94"/>
    <w:rsid w:val="0081224D"/>
    <w:rsid w:val="008125D5"/>
    <w:rsid w:val="00814196"/>
    <w:rsid w:val="008143B8"/>
    <w:rsid w:val="0081507A"/>
    <w:rsid w:val="008179CA"/>
    <w:rsid w:val="00817B72"/>
    <w:rsid w:val="00817DF6"/>
    <w:rsid w:val="0082180D"/>
    <w:rsid w:val="00821D71"/>
    <w:rsid w:val="0082410C"/>
    <w:rsid w:val="00825263"/>
    <w:rsid w:val="0083282A"/>
    <w:rsid w:val="00833962"/>
    <w:rsid w:val="00835DA3"/>
    <w:rsid w:val="00837D8F"/>
    <w:rsid w:val="00844208"/>
    <w:rsid w:val="00847032"/>
    <w:rsid w:val="00851BFD"/>
    <w:rsid w:val="00852F13"/>
    <w:rsid w:val="008532A4"/>
    <w:rsid w:val="00853DB6"/>
    <w:rsid w:val="00856902"/>
    <w:rsid w:val="00860D1E"/>
    <w:rsid w:val="008629DA"/>
    <w:rsid w:val="00871D6B"/>
    <w:rsid w:val="00882703"/>
    <w:rsid w:val="00882F0F"/>
    <w:rsid w:val="008835AD"/>
    <w:rsid w:val="008908EA"/>
    <w:rsid w:val="00891592"/>
    <w:rsid w:val="00891B7A"/>
    <w:rsid w:val="0089246F"/>
    <w:rsid w:val="00893FA4"/>
    <w:rsid w:val="00894E34"/>
    <w:rsid w:val="008B07C0"/>
    <w:rsid w:val="008B76CF"/>
    <w:rsid w:val="008C4672"/>
    <w:rsid w:val="008C6C28"/>
    <w:rsid w:val="008D0E80"/>
    <w:rsid w:val="008D24A4"/>
    <w:rsid w:val="008D40C9"/>
    <w:rsid w:val="008D4E65"/>
    <w:rsid w:val="008D62B4"/>
    <w:rsid w:val="008D6817"/>
    <w:rsid w:val="008F0CFA"/>
    <w:rsid w:val="008F17AC"/>
    <w:rsid w:val="008F2A1E"/>
    <w:rsid w:val="008F3C83"/>
    <w:rsid w:val="008F63A7"/>
    <w:rsid w:val="009040D7"/>
    <w:rsid w:val="00911728"/>
    <w:rsid w:val="00911CD5"/>
    <w:rsid w:val="00912925"/>
    <w:rsid w:val="00915EB8"/>
    <w:rsid w:val="00916EB5"/>
    <w:rsid w:val="00924899"/>
    <w:rsid w:val="00925725"/>
    <w:rsid w:val="00936B12"/>
    <w:rsid w:val="00936C66"/>
    <w:rsid w:val="0094079C"/>
    <w:rsid w:val="009429C6"/>
    <w:rsid w:val="009436C2"/>
    <w:rsid w:val="00947F70"/>
    <w:rsid w:val="00951BE5"/>
    <w:rsid w:val="00955045"/>
    <w:rsid w:val="009560E1"/>
    <w:rsid w:val="00956CB9"/>
    <w:rsid w:val="00960C59"/>
    <w:rsid w:val="00961BCC"/>
    <w:rsid w:val="00966C18"/>
    <w:rsid w:val="00970BD6"/>
    <w:rsid w:val="00971F07"/>
    <w:rsid w:val="00972ACD"/>
    <w:rsid w:val="00977E02"/>
    <w:rsid w:val="0098088B"/>
    <w:rsid w:val="0098278A"/>
    <w:rsid w:val="00986864"/>
    <w:rsid w:val="009937C3"/>
    <w:rsid w:val="00995121"/>
    <w:rsid w:val="009952A9"/>
    <w:rsid w:val="009A37E6"/>
    <w:rsid w:val="009A573C"/>
    <w:rsid w:val="009A5DA9"/>
    <w:rsid w:val="009B1248"/>
    <w:rsid w:val="009B14F6"/>
    <w:rsid w:val="009B1B5F"/>
    <w:rsid w:val="009B3045"/>
    <w:rsid w:val="009C208C"/>
    <w:rsid w:val="009C2337"/>
    <w:rsid w:val="009C36A0"/>
    <w:rsid w:val="009C3A9F"/>
    <w:rsid w:val="009C6223"/>
    <w:rsid w:val="009C62CC"/>
    <w:rsid w:val="009D15F3"/>
    <w:rsid w:val="009D20A4"/>
    <w:rsid w:val="009D34E4"/>
    <w:rsid w:val="009D4E09"/>
    <w:rsid w:val="009D665E"/>
    <w:rsid w:val="009D7E43"/>
    <w:rsid w:val="009E1FD7"/>
    <w:rsid w:val="009E5748"/>
    <w:rsid w:val="009E5CDE"/>
    <w:rsid w:val="009E6314"/>
    <w:rsid w:val="009F025D"/>
    <w:rsid w:val="009F30E3"/>
    <w:rsid w:val="009F5457"/>
    <w:rsid w:val="00A00C8C"/>
    <w:rsid w:val="00A0228E"/>
    <w:rsid w:val="00A07A53"/>
    <w:rsid w:val="00A07F02"/>
    <w:rsid w:val="00A11811"/>
    <w:rsid w:val="00A13BC6"/>
    <w:rsid w:val="00A143D0"/>
    <w:rsid w:val="00A21403"/>
    <w:rsid w:val="00A250DC"/>
    <w:rsid w:val="00A25108"/>
    <w:rsid w:val="00A25453"/>
    <w:rsid w:val="00A27479"/>
    <w:rsid w:val="00A27FA0"/>
    <w:rsid w:val="00A31943"/>
    <w:rsid w:val="00A327DC"/>
    <w:rsid w:val="00A32EBA"/>
    <w:rsid w:val="00A33D61"/>
    <w:rsid w:val="00A34A90"/>
    <w:rsid w:val="00A41E34"/>
    <w:rsid w:val="00A42ABD"/>
    <w:rsid w:val="00A446EF"/>
    <w:rsid w:val="00A45243"/>
    <w:rsid w:val="00A4764F"/>
    <w:rsid w:val="00A53450"/>
    <w:rsid w:val="00A54D5D"/>
    <w:rsid w:val="00A61208"/>
    <w:rsid w:val="00A63CC2"/>
    <w:rsid w:val="00A64678"/>
    <w:rsid w:val="00A65607"/>
    <w:rsid w:val="00A66D72"/>
    <w:rsid w:val="00A674F0"/>
    <w:rsid w:val="00A7029E"/>
    <w:rsid w:val="00A71EEA"/>
    <w:rsid w:val="00A766E5"/>
    <w:rsid w:val="00A830A5"/>
    <w:rsid w:val="00A95ECD"/>
    <w:rsid w:val="00A968DC"/>
    <w:rsid w:val="00AA3F90"/>
    <w:rsid w:val="00AA40C1"/>
    <w:rsid w:val="00AB04CC"/>
    <w:rsid w:val="00AB7491"/>
    <w:rsid w:val="00AC15F0"/>
    <w:rsid w:val="00AD13FD"/>
    <w:rsid w:val="00AE0014"/>
    <w:rsid w:val="00AE01C1"/>
    <w:rsid w:val="00AE0E4B"/>
    <w:rsid w:val="00AE197C"/>
    <w:rsid w:val="00AE1A1D"/>
    <w:rsid w:val="00AE3575"/>
    <w:rsid w:val="00AE41CA"/>
    <w:rsid w:val="00AE565D"/>
    <w:rsid w:val="00AF0A35"/>
    <w:rsid w:val="00AF16EE"/>
    <w:rsid w:val="00AF4FEC"/>
    <w:rsid w:val="00AF6BF0"/>
    <w:rsid w:val="00B01F31"/>
    <w:rsid w:val="00B02DE2"/>
    <w:rsid w:val="00B04B25"/>
    <w:rsid w:val="00B061CE"/>
    <w:rsid w:val="00B06AFB"/>
    <w:rsid w:val="00B079F8"/>
    <w:rsid w:val="00B1357B"/>
    <w:rsid w:val="00B1413B"/>
    <w:rsid w:val="00B16466"/>
    <w:rsid w:val="00B21832"/>
    <w:rsid w:val="00B220FF"/>
    <w:rsid w:val="00B239CA"/>
    <w:rsid w:val="00B24596"/>
    <w:rsid w:val="00B25115"/>
    <w:rsid w:val="00B27342"/>
    <w:rsid w:val="00B30BEE"/>
    <w:rsid w:val="00B3334B"/>
    <w:rsid w:val="00B33461"/>
    <w:rsid w:val="00B33925"/>
    <w:rsid w:val="00B344CA"/>
    <w:rsid w:val="00B35792"/>
    <w:rsid w:val="00B36DDE"/>
    <w:rsid w:val="00B411BB"/>
    <w:rsid w:val="00B467EB"/>
    <w:rsid w:val="00B46E43"/>
    <w:rsid w:val="00B47D8D"/>
    <w:rsid w:val="00B505F6"/>
    <w:rsid w:val="00B51668"/>
    <w:rsid w:val="00B57D81"/>
    <w:rsid w:val="00B64EDF"/>
    <w:rsid w:val="00B66256"/>
    <w:rsid w:val="00B66322"/>
    <w:rsid w:val="00B714A1"/>
    <w:rsid w:val="00B72313"/>
    <w:rsid w:val="00B744AA"/>
    <w:rsid w:val="00B74DAA"/>
    <w:rsid w:val="00B81B1F"/>
    <w:rsid w:val="00B833A1"/>
    <w:rsid w:val="00B84B53"/>
    <w:rsid w:val="00B85CB6"/>
    <w:rsid w:val="00B92131"/>
    <w:rsid w:val="00B97691"/>
    <w:rsid w:val="00BA6EDA"/>
    <w:rsid w:val="00BB21DA"/>
    <w:rsid w:val="00BB2211"/>
    <w:rsid w:val="00BB31F2"/>
    <w:rsid w:val="00BB4185"/>
    <w:rsid w:val="00BB60DD"/>
    <w:rsid w:val="00BB7798"/>
    <w:rsid w:val="00BC19D5"/>
    <w:rsid w:val="00BC2189"/>
    <w:rsid w:val="00BC4473"/>
    <w:rsid w:val="00BD244D"/>
    <w:rsid w:val="00BD4A99"/>
    <w:rsid w:val="00BD7007"/>
    <w:rsid w:val="00BE2F83"/>
    <w:rsid w:val="00BE38DE"/>
    <w:rsid w:val="00BE3F92"/>
    <w:rsid w:val="00BE4C76"/>
    <w:rsid w:val="00BF237A"/>
    <w:rsid w:val="00BF2E7D"/>
    <w:rsid w:val="00BF43F7"/>
    <w:rsid w:val="00BF5FEB"/>
    <w:rsid w:val="00C03682"/>
    <w:rsid w:val="00C03A21"/>
    <w:rsid w:val="00C04BAF"/>
    <w:rsid w:val="00C07C02"/>
    <w:rsid w:val="00C07D34"/>
    <w:rsid w:val="00C20CFE"/>
    <w:rsid w:val="00C271AE"/>
    <w:rsid w:val="00C303B1"/>
    <w:rsid w:val="00C36B30"/>
    <w:rsid w:val="00C373F2"/>
    <w:rsid w:val="00C429B5"/>
    <w:rsid w:val="00C439B6"/>
    <w:rsid w:val="00C47033"/>
    <w:rsid w:val="00C50652"/>
    <w:rsid w:val="00C56A24"/>
    <w:rsid w:val="00C64298"/>
    <w:rsid w:val="00C66358"/>
    <w:rsid w:val="00C742E6"/>
    <w:rsid w:val="00C819C2"/>
    <w:rsid w:val="00C94F62"/>
    <w:rsid w:val="00C95815"/>
    <w:rsid w:val="00CA04D6"/>
    <w:rsid w:val="00CA2DFB"/>
    <w:rsid w:val="00CA345E"/>
    <w:rsid w:val="00CA48EF"/>
    <w:rsid w:val="00CA63D2"/>
    <w:rsid w:val="00CA6B23"/>
    <w:rsid w:val="00CB0718"/>
    <w:rsid w:val="00CB074E"/>
    <w:rsid w:val="00CB155A"/>
    <w:rsid w:val="00CB26EA"/>
    <w:rsid w:val="00CB3EDD"/>
    <w:rsid w:val="00CB69FF"/>
    <w:rsid w:val="00CB6D53"/>
    <w:rsid w:val="00CC09E3"/>
    <w:rsid w:val="00CC2B93"/>
    <w:rsid w:val="00CC71B8"/>
    <w:rsid w:val="00CD1AE6"/>
    <w:rsid w:val="00CD6872"/>
    <w:rsid w:val="00CD760F"/>
    <w:rsid w:val="00CE2455"/>
    <w:rsid w:val="00CE42FE"/>
    <w:rsid w:val="00CE6FC5"/>
    <w:rsid w:val="00CF1C65"/>
    <w:rsid w:val="00CF33C9"/>
    <w:rsid w:val="00CF6E87"/>
    <w:rsid w:val="00D0119A"/>
    <w:rsid w:val="00D01987"/>
    <w:rsid w:val="00D02FC9"/>
    <w:rsid w:val="00D100E3"/>
    <w:rsid w:val="00D11DF2"/>
    <w:rsid w:val="00D219EF"/>
    <w:rsid w:val="00D21F1E"/>
    <w:rsid w:val="00D24FF8"/>
    <w:rsid w:val="00D26F80"/>
    <w:rsid w:val="00D2719C"/>
    <w:rsid w:val="00D32DB0"/>
    <w:rsid w:val="00D335AD"/>
    <w:rsid w:val="00D351EA"/>
    <w:rsid w:val="00D3587D"/>
    <w:rsid w:val="00D36FA3"/>
    <w:rsid w:val="00D404E4"/>
    <w:rsid w:val="00D417FE"/>
    <w:rsid w:val="00D418F2"/>
    <w:rsid w:val="00D43CE4"/>
    <w:rsid w:val="00D44954"/>
    <w:rsid w:val="00D46ED2"/>
    <w:rsid w:val="00D520E8"/>
    <w:rsid w:val="00D527C8"/>
    <w:rsid w:val="00D527D7"/>
    <w:rsid w:val="00D53FB6"/>
    <w:rsid w:val="00D567E3"/>
    <w:rsid w:val="00D6273C"/>
    <w:rsid w:val="00D64283"/>
    <w:rsid w:val="00D6576D"/>
    <w:rsid w:val="00D72D3B"/>
    <w:rsid w:val="00D73C8C"/>
    <w:rsid w:val="00D76F5C"/>
    <w:rsid w:val="00D820E0"/>
    <w:rsid w:val="00D82792"/>
    <w:rsid w:val="00D82CA9"/>
    <w:rsid w:val="00D84E66"/>
    <w:rsid w:val="00D90763"/>
    <w:rsid w:val="00DA126B"/>
    <w:rsid w:val="00DA1C85"/>
    <w:rsid w:val="00DA1FA8"/>
    <w:rsid w:val="00DA3528"/>
    <w:rsid w:val="00DA542A"/>
    <w:rsid w:val="00DB1B48"/>
    <w:rsid w:val="00DB4CDF"/>
    <w:rsid w:val="00DC3DB7"/>
    <w:rsid w:val="00DC3FAC"/>
    <w:rsid w:val="00DC7DD7"/>
    <w:rsid w:val="00DD1BC1"/>
    <w:rsid w:val="00DD46BA"/>
    <w:rsid w:val="00DD51FA"/>
    <w:rsid w:val="00DD6952"/>
    <w:rsid w:val="00DE062C"/>
    <w:rsid w:val="00DE1392"/>
    <w:rsid w:val="00DE4249"/>
    <w:rsid w:val="00DE4903"/>
    <w:rsid w:val="00DF00A4"/>
    <w:rsid w:val="00DF5153"/>
    <w:rsid w:val="00DF6D57"/>
    <w:rsid w:val="00E062E3"/>
    <w:rsid w:val="00E07D0D"/>
    <w:rsid w:val="00E127F7"/>
    <w:rsid w:val="00E1318D"/>
    <w:rsid w:val="00E151CC"/>
    <w:rsid w:val="00E15575"/>
    <w:rsid w:val="00E170C7"/>
    <w:rsid w:val="00E174D6"/>
    <w:rsid w:val="00E203EF"/>
    <w:rsid w:val="00E22AC0"/>
    <w:rsid w:val="00E33044"/>
    <w:rsid w:val="00E36AFD"/>
    <w:rsid w:val="00E4048A"/>
    <w:rsid w:val="00E45ABD"/>
    <w:rsid w:val="00E45B54"/>
    <w:rsid w:val="00E505E9"/>
    <w:rsid w:val="00E52F56"/>
    <w:rsid w:val="00E543B0"/>
    <w:rsid w:val="00E56636"/>
    <w:rsid w:val="00E56DD6"/>
    <w:rsid w:val="00E60112"/>
    <w:rsid w:val="00E64D7E"/>
    <w:rsid w:val="00E66511"/>
    <w:rsid w:val="00E732F1"/>
    <w:rsid w:val="00E762D4"/>
    <w:rsid w:val="00E76AB4"/>
    <w:rsid w:val="00E83234"/>
    <w:rsid w:val="00E86D0B"/>
    <w:rsid w:val="00E9079A"/>
    <w:rsid w:val="00E94534"/>
    <w:rsid w:val="00E94BB2"/>
    <w:rsid w:val="00EA0BEA"/>
    <w:rsid w:val="00EA20EB"/>
    <w:rsid w:val="00EA69EE"/>
    <w:rsid w:val="00EB078C"/>
    <w:rsid w:val="00EB0E80"/>
    <w:rsid w:val="00EB1536"/>
    <w:rsid w:val="00EB796D"/>
    <w:rsid w:val="00EC1177"/>
    <w:rsid w:val="00EC37D0"/>
    <w:rsid w:val="00ED0319"/>
    <w:rsid w:val="00ED6145"/>
    <w:rsid w:val="00EE080E"/>
    <w:rsid w:val="00EE0AED"/>
    <w:rsid w:val="00EE13D8"/>
    <w:rsid w:val="00EE561C"/>
    <w:rsid w:val="00EE61FF"/>
    <w:rsid w:val="00EE6A9C"/>
    <w:rsid w:val="00EE7E01"/>
    <w:rsid w:val="00EF0006"/>
    <w:rsid w:val="00EF1FB2"/>
    <w:rsid w:val="00EF585D"/>
    <w:rsid w:val="00EF6630"/>
    <w:rsid w:val="00F04063"/>
    <w:rsid w:val="00F07268"/>
    <w:rsid w:val="00F07C3E"/>
    <w:rsid w:val="00F1158A"/>
    <w:rsid w:val="00F12673"/>
    <w:rsid w:val="00F14FE3"/>
    <w:rsid w:val="00F17357"/>
    <w:rsid w:val="00F220F6"/>
    <w:rsid w:val="00F2397B"/>
    <w:rsid w:val="00F239C9"/>
    <w:rsid w:val="00F246CA"/>
    <w:rsid w:val="00F24E8C"/>
    <w:rsid w:val="00F25EF9"/>
    <w:rsid w:val="00F31994"/>
    <w:rsid w:val="00F33149"/>
    <w:rsid w:val="00F3332F"/>
    <w:rsid w:val="00F44EB3"/>
    <w:rsid w:val="00F50ECD"/>
    <w:rsid w:val="00F54C7B"/>
    <w:rsid w:val="00F57DD6"/>
    <w:rsid w:val="00F6024F"/>
    <w:rsid w:val="00F6555A"/>
    <w:rsid w:val="00F7325D"/>
    <w:rsid w:val="00F744A4"/>
    <w:rsid w:val="00F7795E"/>
    <w:rsid w:val="00F80B55"/>
    <w:rsid w:val="00F810A6"/>
    <w:rsid w:val="00F84794"/>
    <w:rsid w:val="00F8550B"/>
    <w:rsid w:val="00F85D60"/>
    <w:rsid w:val="00F87185"/>
    <w:rsid w:val="00F8774C"/>
    <w:rsid w:val="00F8779F"/>
    <w:rsid w:val="00F915EC"/>
    <w:rsid w:val="00F91F00"/>
    <w:rsid w:val="00F959DE"/>
    <w:rsid w:val="00F95F95"/>
    <w:rsid w:val="00FA0015"/>
    <w:rsid w:val="00FA2F0F"/>
    <w:rsid w:val="00FA66A0"/>
    <w:rsid w:val="00FB0325"/>
    <w:rsid w:val="00FB0534"/>
    <w:rsid w:val="00FB44BB"/>
    <w:rsid w:val="00FB45C6"/>
    <w:rsid w:val="00FB4EB0"/>
    <w:rsid w:val="00FC3A12"/>
    <w:rsid w:val="00FC6DED"/>
    <w:rsid w:val="00FC746A"/>
    <w:rsid w:val="00FD27E0"/>
    <w:rsid w:val="00FD3043"/>
    <w:rsid w:val="00FD39B0"/>
    <w:rsid w:val="00FD4A25"/>
    <w:rsid w:val="00FD5D60"/>
    <w:rsid w:val="00FE3B36"/>
    <w:rsid w:val="00FE47A7"/>
    <w:rsid w:val="00FF1493"/>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DE466B"/>
  <w15:docId w15:val="{C3344304-81F1-40F9-ABCC-26ABB35F8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2">
    <w:name w:val="heading 2"/>
    <w:basedOn w:val="Normal"/>
    <w:next w:val="Normal"/>
    <w:link w:val="Heading2Char"/>
    <w:semiHidden/>
    <w:unhideWhenUsed/>
    <w:qFormat/>
    <w:rsid w:val="003479CE"/>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A07A53"/>
    <w:pPr>
      <w:keepNext/>
      <w:ind w:firstLine="459"/>
      <w:outlineLvl w:val="2"/>
    </w:pPr>
    <w:rPr>
      <w:i/>
      <w:sz w:val="26"/>
      <w:szCs w:val="20"/>
    </w:rPr>
  </w:style>
  <w:style w:type="paragraph" w:styleId="Heading4">
    <w:name w:val="heading 4"/>
    <w:basedOn w:val="Normal"/>
    <w:next w:val="Normal"/>
    <w:link w:val="Heading4Char"/>
    <w:semiHidden/>
    <w:unhideWhenUsed/>
    <w:qFormat/>
    <w:rsid w:val="003479CE"/>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semiHidden/>
    <w:unhideWhenUsed/>
    <w:qFormat/>
    <w:rsid w:val="00C03A21"/>
    <w:pPr>
      <w:keepNext/>
      <w:keepLines/>
      <w:spacing w:before="40"/>
      <w:outlineLvl w:val="4"/>
    </w:pPr>
    <w:rPr>
      <w:rFonts w:asciiTheme="majorHAnsi" w:eastAsiaTheme="majorEastAsia" w:hAnsiTheme="majorHAnsi" w:cstheme="majorBidi"/>
      <w:color w:val="365F91" w:themeColor="accent1" w:themeShade="BF"/>
    </w:rPr>
  </w:style>
  <w:style w:type="paragraph" w:styleId="Heading7">
    <w:name w:val="heading 7"/>
    <w:basedOn w:val="Normal"/>
    <w:next w:val="Normal"/>
    <w:link w:val="Heading7Char"/>
    <w:semiHidden/>
    <w:unhideWhenUsed/>
    <w:qFormat/>
    <w:rsid w:val="003479CE"/>
    <w:pPr>
      <w:keepNext/>
      <w:keepLines/>
      <w:spacing w:before="4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A41E34"/>
    <w:rPr>
      <w:rFonts w:ascii=".VnTimeH" w:hAnsi=".VnTimeH"/>
      <w:b/>
      <w:sz w:val="20"/>
      <w:szCs w:val="20"/>
      <w:lang w:val="en-GB"/>
    </w:rPr>
  </w:style>
  <w:style w:type="table" w:styleId="TableGrid">
    <w:name w:val="Table Grid"/>
    <w:basedOn w:val="TableNormal"/>
    <w:uiPriority w:val="59"/>
    <w:rsid w:val="00A41E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916EB5"/>
    <w:pPr>
      <w:tabs>
        <w:tab w:val="center" w:pos="4320"/>
        <w:tab w:val="right" w:pos="8640"/>
      </w:tabs>
    </w:pPr>
  </w:style>
  <w:style w:type="character" w:styleId="PageNumber">
    <w:name w:val="page number"/>
    <w:basedOn w:val="DefaultParagraphFont"/>
    <w:rsid w:val="00916EB5"/>
  </w:style>
  <w:style w:type="character" w:customStyle="1" w:styleId="Heading3Char">
    <w:name w:val="Heading 3 Char"/>
    <w:basedOn w:val="DefaultParagraphFont"/>
    <w:link w:val="Heading3"/>
    <w:rsid w:val="00A07A53"/>
    <w:rPr>
      <w:i/>
      <w:sz w:val="26"/>
    </w:rPr>
  </w:style>
  <w:style w:type="paragraph" w:styleId="Header">
    <w:name w:val="header"/>
    <w:basedOn w:val="Normal"/>
    <w:link w:val="HeaderChar"/>
    <w:uiPriority w:val="99"/>
    <w:unhideWhenUsed/>
    <w:rsid w:val="0094079C"/>
    <w:pPr>
      <w:tabs>
        <w:tab w:val="center" w:pos="4680"/>
        <w:tab w:val="right" w:pos="9360"/>
      </w:tabs>
    </w:pPr>
  </w:style>
  <w:style w:type="character" w:customStyle="1" w:styleId="HeaderChar">
    <w:name w:val="Header Char"/>
    <w:basedOn w:val="DefaultParagraphFont"/>
    <w:link w:val="Header"/>
    <w:uiPriority w:val="99"/>
    <w:rsid w:val="0094079C"/>
    <w:rPr>
      <w:sz w:val="24"/>
      <w:szCs w:val="24"/>
    </w:rPr>
  </w:style>
  <w:style w:type="character" w:customStyle="1" w:styleId="Heading2Char">
    <w:name w:val="Heading 2 Char"/>
    <w:basedOn w:val="DefaultParagraphFont"/>
    <w:link w:val="Heading2"/>
    <w:semiHidden/>
    <w:rsid w:val="003479CE"/>
    <w:rPr>
      <w:rFonts w:asciiTheme="majorHAnsi" w:eastAsiaTheme="majorEastAsia" w:hAnsiTheme="majorHAnsi" w:cstheme="majorBidi"/>
      <w:color w:val="365F91" w:themeColor="accent1" w:themeShade="BF"/>
      <w:sz w:val="26"/>
      <w:szCs w:val="26"/>
    </w:rPr>
  </w:style>
  <w:style w:type="character" w:customStyle="1" w:styleId="Heading4Char">
    <w:name w:val="Heading 4 Char"/>
    <w:basedOn w:val="DefaultParagraphFont"/>
    <w:link w:val="Heading4"/>
    <w:semiHidden/>
    <w:rsid w:val="003479CE"/>
    <w:rPr>
      <w:rFonts w:asciiTheme="majorHAnsi" w:eastAsiaTheme="majorEastAsia" w:hAnsiTheme="majorHAnsi" w:cstheme="majorBidi"/>
      <w:i/>
      <w:iCs/>
      <w:color w:val="365F91" w:themeColor="accent1" w:themeShade="BF"/>
      <w:sz w:val="24"/>
      <w:szCs w:val="24"/>
    </w:rPr>
  </w:style>
  <w:style w:type="character" w:customStyle="1" w:styleId="Heading7Char">
    <w:name w:val="Heading 7 Char"/>
    <w:basedOn w:val="DefaultParagraphFont"/>
    <w:link w:val="Heading7"/>
    <w:semiHidden/>
    <w:rsid w:val="003479CE"/>
    <w:rPr>
      <w:rFonts w:asciiTheme="majorHAnsi" w:eastAsiaTheme="majorEastAsia" w:hAnsiTheme="majorHAnsi" w:cstheme="majorBidi"/>
      <w:i/>
      <w:iCs/>
      <w:color w:val="243F60" w:themeColor="accent1" w:themeShade="7F"/>
      <w:sz w:val="24"/>
      <w:szCs w:val="24"/>
    </w:rPr>
  </w:style>
  <w:style w:type="paragraph" w:customStyle="1" w:styleId="Normal1">
    <w:name w:val="Normal1"/>
    <w:rsid w:val="00031023"/>
    <w:rPr>
      <w:sz w:val="28"/>
      <w:szCs w:val="28"/>
      <w:lang w:val="es-ES"/>
    </w:rPr>
  </w:style>
  <w:style w:type="character" w:styleId="Hyperlink">
    <w:name w:val="Hyperlink"/>
    <w:basedOn w:val="DefaultParagraphFont"/>
    <w:unhideWhenUsed/>
    <w:rsid w:val="00A674F0"/>
    <w:rPr>
      <w:color w:val="0000FF" w:themeColor="hyperlink"/>
      <w:u w:val="single"/>
    </w:rPr>
  </w:style>
  <w:style w:type="character" w:customStyle="1" w:styleId="UnresolvedMention1">
    <w:name w:val="Unresolved Mention1"/>
    <w:basedOn w:val="DefaultParagraphFont"/>
    <w:uiPriority w:val="99"/>
    <w:semiHidden/>
    <w:unhideWhenUsed/>
    <w:rsid w:val="00A674F0"/>
    <w:rPr>
      <w:color w:val="605E5C"/>
      <w:shd w:val="clear" w:color="auto" w:fill="E1DFDD"/>
    </w:rPr>
  </w:style>
  <w:style w:type="paragraph" w:styleId="NormalWeb">
    <w:name w:val="Normal (Web)"/>
    <w:basedOn w:val="Normal"/>
    <w:uiPriority w:val="99"/>
    <w:unhideWhenUsed/>
    <w:rsid w:val="00955045"/>
    <w:pPr>
      <w:spacing w:before="100" w:beforeAutospacing="1" w:after="100" w:afterAutospacing="1"/>
    </w:pPr>
  </w:style>
  <w:style w:type="paragraph" w:styleId="ListParagraph">
    <w:name w:val="List Paragraph"/>
    <w:basedOn w:val="Normal"/>
    <w:uiPriority w:val="34"/>
    <w:qFormat/>
    <w:rsid w:val="0079564F"/>
    <w:pPr>
      <w:ind w:left="720"/>
      <w:contextualSpacing/>
    </w:pPr>
  </w:style>
  <w:style w:type="character" w:customStyle="1" w:styleId="citation-142">
    <w:name w:val="citation-142"/>
    <w:basedOn w:val="DefaultParagraphFont"/>
    <w:rsid w:val="00AD13FD"/>
  </w:style>
  <w:style w:type="character" w:customStyle="1" w:styleId="citation-141">
    <w:name w:val="citation-141"/>
    <w:basedOn w:val="DefaultParagraphFont"/>
    <w:rsid w:val="00AD13FD"/>
  </w:style>
  <w:style w:type="character" w:customStyle="1" w:styleId="citation-140">
    <w:name w:val="citation-140"/>
    <w:basedOn w:val="DefaultParagraphFont"/>
    <w:rsid w:val="00AD13FD"/>
  </w:style>
  <w:style w:type="character" w:customStyle="1" w:styleId="citation-42">
    <w:name w:val="citation-42"/>
    <w:basedOn w:val="DefaultParagraphFont"/>
    <w:rsid w:val="0044512D"/>
  </w:style>
  <w:style w:type="character" w:customStyle="1" w:styleId="citation-41">
    <w:name w:val="citation-41"/>
    <w:basedOn w:val="DefaultParagraphFont"/>
    <w:rsid w:val="0044512D"/>
  </w:style>
  <w:style w:type="character" w:customStyle="1" w:styleId="citation-40">
    <w:name w:val="citation-40"/>
    <w:basedOn w:val="DefaultParagraphFont"/>
    <w:rsid w:val="0044512D"/>
  </w:style>
  <w:style w:type="character" w:customStyle="1" w:styleId="citation-38">
    <w:name w:val="citation-38"/>
    <w:basedOn w:val="DefaultParagraphFont"/>
    <w:rsid w:val="00764224"/>
  </w:style>
  <w:style w:type="character" w:customStyle="1" w:styleId="citation-37">
    <w:name w:val="citation-37"/>
    <w:basedOn w:val="DefaultParagraphFont"/>
    <w:rsid w:val="00764224"/>
  </w:style>
  <w:style w:type="character" w:customStyle="1" w:styleId="citation-36">
    <w:name w:val="citation-36"/>
    <w:basedOn w:val="DefaultParagraphFont"/>
    <w:rsid w:val="00764224"/>
  </w:style>
  <w:style w:type="character" w:customStyle="1" w:styleId="citation-30">
    <w:name w:val="citation-30"/>
    <w:basedOn w:val="DefaultParagraphFont"/>
    <w:rsid w:val="00764224"/>
  </w:style>
  <w:style w:type="character" w:customStyle="1" w:styleId="citation-29">
    <w:name w:val="citation-29"/>
    <w:basedOn w:val="DefaultParagraphFont"/>
    <w:rsid w:val="00764224"/>
  </w:style>
  <w:style w:type="character" w:customStyle="1" w:styleId="citation-28">
    <w:name w:val="citation-28"/>
    <w:basedOn w:val="DefaultParagraphFont"/>
    <w:rsid w:val="00764224"/>
  </w:style>
  <w:style w:type="character" w:customStyle="1" w:styleId="citation-27">
    <w:name w:val="citation-27"/>
    <w:basedOn w:val="DefaultParagraphFont"/>
    <w:rsid w:val="00764224"/>
  </w:style>
  <w:style w:type="character" w:customStyle="1" w:styleId="citation-26">
    <w:name w:val="citation-26"/>
    <w:basedOn w:val="DefaultParagraphFont"/>
    <w:rsid w:val="00764224"/>
  </w:style>
  <w:style w:type="character" w:customStyle="1" w:styleId="citation-25">
    <w:name w:val="citation-25"/>
    <w:basedOn w:val="DefaultParagraphFont"/>
    <w:rsid w:val="00764224"/>
  </w:style>
  <w:style w:type="character" w:customStyle="1" w:styleId="citation-24">
    <w:name w:val="citation-24"/>
    <w:basedOn w:val="DefaultParagraphFont"/>
    <w:rsid w:val="00764224"/>
  </w:style>
  <w:style w:type="paragraph" w:styleId="BalloonText">
    <w:name w:val="Balloon Text"/>
    <w:basedOn w:val="Normal"/>
    <w:link w:val="BalloonTextChar"/>
    <w:semiHidden/>
    <w:unhideWhenUsed/>
    <w:rsid w:val="009C62CC"/>
    <w:rPr>
      <w:rFonts w:ascii="Segoe UI" w:hAnsi="Segoe UI" w:cs="Segoe UI"/>
      <w:sz w:val="18"/>
      <w:szCs w:val="18"/>
    </w:rPr>
  </w:style>
  <w:style w:type="character" w:customStyle="1" w:styleId="BalloonTextChar">
    <w:name w:val="Balloon Text Char"/>
    <w:basedOn w:val="DefaultParagraphFont"/>
    <w:link w:val="BalloonText"/>
    <w:semiHidden/>
    <w:rsid w:val="009C62CC"/>
    <w:rPr>
      <w:rFonts w:ascii="Segoe UI" w:hAnsi="Segoe UI" w:cs="Segoe UI"/>
      <w:sz w:val="18"/>
      <w:szCs w:val="18"/>
    </w:rPr>
  </w:style>
  <w:style w:type="character" w:customStyle="1" w:styleId="Heading5Char">
    <w:name w:val="Heading 5 Char"/>
    <w:basedOn w:val="DefaultParagraphFont"/>
    <w:link w:val="Heading5"/>
    <w:semiHidden/>
    <w:rsid w:val="00C03A21"/>
    <w:rPr>
      <w:rFonts w:asciiTheme="majorHAnsi" w:eastAsiaTheme="majorEastAsia" w:hAnsiTheme="majorHAnsi" w:cstheme="majorBidi"/>
      <w:color w:val="365F91" w:themeColor="accent1" w:themeShade="B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185398">
      <w:bodyDiv w:val="1"/>
      <w:marLeft w:val="0"/>
      <w:marRight w:val="0"/>
      <w:marTop w:val="0"/>
      <w:marBottom w:val="0"/>
      <w:divBdr>
        <w:top w:val="none" w:sz="0" w:space="0" w:color="auto"/>
        <w:left w:val="none" w:sz="0" w:space="0" w:color="auto"/>
        <w:bottom w:val="none" w:sz="0" w:space="0" w:color="auto"/>
        <w:right w:val="none" w:sz="0" w:space="0" w:color="auto"/>
      </w:divBdr>
    </w:div>
    <w:div w:id="526408856">
      <w:bodyDiv w:val="1"/>
      <w:marLeft w:val="0"/>
      <w:marRight w:val="0"/>
      <w:marTop w:val="0"/>
      <w:marBottom w:val="0"/>
      <w:divBdr>
        <w:top w:val="none" w:sz="0" w:space="0" w:color="auto"/>
        <w:left w:val="none" w:sz="0" w:space="0" w:color="auto"/>
        <w:bottom w:val="none" w:sz="0" w:space="0" w:color="auto"/>
        <w:right w:val="none" w:sz="0" w:space="0" w:color="auto"/>
      </w:divBdr>
    </w:div>
    <w:div w:id="788815360">
      <w:bodyDiv w:val="1"/>
      <w:marLeft w:val="0"/>
      <w:marRight w:val="0"/>
      <w:marTop w:val="0"/>
      <w:marBottom w:val="0"/>
      <w:divBdr>
        <w:top w:val="none" w:sz="0" w:space="0" w:color="auto"/>
        <w:left w:val="none" w:sz="0" w:space="0" w:color="auto"/>
        <w:bottom w:val="none" w:sz="0" w:space="0" w:color="auto"/>
        <w:right w:val="none" w:sz="0" w:space="0" w:color="auto"/>
      </w:divBdr>
    </w:div>
    <w:div w:id="1219973002">
      <w:bodyDiv w:val="1"/>
      <w:marLeft w:val="0"/>
      <w:marRight w:val="0"/>
      <w:marTop w:val="0"/>
      <w:marBottom w:val="0"/>
      <w:divBdr>
        <w:top w:val="none" w:sz="0" w:space="0" w:color="auto"/>
        <w:left w:val="none" w:sz="0" w:space="0" w:color="auto"/>
        <w:bottom w:val="none" w:sz="0" w:space="0" w:color="auto"/>
        <w:right w:val="none" w:sz="0" w:space="0" w:color="auto"/>
      </w:divBdr>
    </w:div>
    <w:div w:id="1324967447">
      <w:bodyDiv w:val="1"/>
      <w:marLeft w:val="0"/>
      <w:marRight w:val="0"/>
      <w:marTop w:val="0"/>
      <w:marBottom w:val="0"/>
      <w:divBdr>
        <w:top w:val="none" w:sz="0" w:space="0" w:color="auto"/>
        <w:left w:val="none" w:sz="0" w:space="0" w:color="auto"/>
        <w:bottom w:val="none" w:sz="0" w:space="0" w:color="auto"/>
        <w:right w:val="none" w:sz="0" w:space="0" w:color="auto"/>
      </w:divBdr>
    </w:div>
    <w:div w:id="1375041547">
      <w:bodyDiv w:val="1"/>
      <w:marLeft w:val="0"/>
      <w:marRight w:val="0"/>
      <w:marTop w:val="0"/>
      <w:marBottom w:val="0"/>
      <w:divBdr>
        <w:top w:val="none" w:sz="0" w:space="0" w:color="auto"/>
        <w:left w:val="none" w:sz="0" w:space="0" w:color="auto"/>
        <w:bottom w:val="none" w:sz="0" w:space="0" w:color="auto"/>
        <w:right w:val="none" w:sz="0" w:space="0" w:color="auto"/>
      </w:divBdr>
    </w:div>
    <w:div w:id="1465807566">
      <w:bodyDiv w:val="1"/>
      <w:marLeft w:val="0"/>
      <w:marRight w:val="0"/>
      <w:marTop w:val="0"/>
      <w:marBottom w:val="0"/>
      <w:divBdr>
        <w:top w:val="none" w:sz="0" w:space="0" w:color="auto"/>
        <w:left w:val="none" w:sz="0" w:space="0" w:color="auto"/>
        <w:bottom w:val="none" w:sz="0" w:space="0" w:color="auto"/>
        <w:right w:val="none" w:sz="0" w:space="0" w:color="auto"/>
      </w:divBdr>
    </w:div>
    <w:div w:id="1665472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E:\Users\Documents\Mau%20van%20ban%20UB%20Templates\2020\CV%20UB%20202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B8ABE8-FB62-4B47-83AA-41A0347422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CV UB 2020.dotx</Template>
  <TotalTime>8</TotalTime>
  <Pages>4</Pages>
  <Words>1242</Words>
  <Characters>7083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ỦY BAN NHÂN DÂN</vt:lpstr>
    </vt:vector>
  </TitlesOfParts>
  <Company>VPHDND&amp;UBNDTP</Company>
  <LinksUpToDate>false</LinksUpToDate>
  <CharactersWithSpaces>8309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Huỳnh Thành Nhân</dc:creator>
  <cp:lastModifiedBy>Bich Ngoc</cp:lastModifiedBy>
  <cp:revision>2</cp:revision>
  <cp:lastPrinted>2026-08-11T08:54:00Z</cp:lastPrinted>
  <dcterms:created xsi:type="dcterms:W3CDTF">2026-08-20T02:29:00Z</dcterms:created>
  <dcterms:modified xsi:type="dcterms:W3CDTF">2026-08-20T02:29:00Z</dcterms:modified>
</cp:coreProperties>
</file>